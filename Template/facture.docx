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1Clair-Accentuation2"/>
        <w:tblW w:w="5000" w:type="pct"/>
        <w:tblLayout w:type="fixed"/>
        <w:tblLook w:val="04A0" w:firstRow="1" w:lastRow="0" w:firstColumn="1" w:lastColumn="0" w:noHBand="0" w:noVBand="1"/>
        <w:tblDescription w:val="Tableau de présentation de l'en-tête"/>
      </w:tblPr>
      <w:tblGrid>
        <w:gridCol w:w="4971"/>
        <w:gridCol w:w="4985"/>
      </w:tblGrid>
      <w:tr w:rsidR="00F70727" w:rsidRPr="00AC7F39" w14:paraId="646DE607" w14:textId="77777777" w:rsidTr="00526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3" w:type="dxa"/>
          </w:tcPr>
          <w:p w14:paraId="0616CB63" w14:textId="77777777" w:rsidR="00C34A5E" w:rsidRDefault="00C34A5E" w:rsidP="00F70727">
            <w:pPr>
              <w:rPr>
                <w:bCs w:val="0"/>
              </w:rPr>
            </w:pPr>
            <w:r w:rsidRPr="00C34A5E">
              <w:t>{{nom}} {{</w:t>
            </w:r>
            <w:proofErr w:type="spellStart"/>
            <w:r w:rsidRPr="00C34A5E">
              <w:t>prenom</w:t>
            </w:r>
            <w:proofErr w:type="spellEnd"/>
            <w:r w:rsidRPr="00C34A5E">
              <w:t>}}</w:t>
            </w:r>
          </w:p>
          <w:p w14:paraId="6ED78D42" w14:textId="77777777" w:rsidR="00C34A5E" w:rsidRDefault="00C34A5E" w:rsidP="00F70727">
            <w:pPr>
              <w:rPr>
                <w:bCs w:val="0"/>
              </w:rPr>
            </w:pPr>
            <w:r w:rsidRPr="00C34A5E">
              <w:t>Adresse : {{adresse}}</w:t>
            </w:r>
          </w:p>
          <w:p w14:paraId="3D00E501" w14:textId="77777777" w:rsidR="00F70727" w:rsidRDefault="00000000" w:rsidP="00F70727">
            <w:pPr>
              <w:rPr>
                <w:bCs w:val="0"/>
                <w:lang w:bidi="fr-FR"/>
              </w:rPr>
            </w:pPr>
            <w:sdt>
              <w:sdtPr>
                <w:id w:val="682565389"/>
                <w:placeholder>
                  <w:docPart w:val="8F9987DC6ED64A84A57BC575DA400E50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rStyle w:val="lev"/>
                    <w:lang w:bidi="fr-FR"/>
                  </w:rPr>
                  <w:t>Téléphone</w:t>
                </w:r>
              </w:sdtContent>
            </w:sdt>
            <w:r w:rsidR="00C34A5E">
              <w:rPr>
                <w:lang w:bidi="fr-FR"/>
              </w:rPr>
              <w:t> </w:t>
            </w:r>
            <w:sdt>
              <w:sdtPr>
                <w:id w:val="-1988628805"/>
                <w:placeholder>
                  <w:docPart w:val="5118DA38A8F94921A5F09D38703B9D7D"/>
                </w:placeholder>
                <w15:appearance w15:val="hidden"/>
              </w:sdtPr>
              <w:sdtContent>
                <w:r w:rsidR="00C34A5E">
                  <w:t xml:space="preserve">: </w:t>
                </w:r>
                <w:r w:rsidR="00984A69">
                  <w:t>{{</w:t>
                </w:r>
                <w:proofErr w:type="spellStart"/>
                <w:r w:rsidR="00984A69">
                  <w:t>telephone</w:t>
                </w:r>
                <w:proofErr w:type="spellEnd"/>
                <w:r w:rsidR="00984A69">
                  <w:t>}}</w:t>
                </w:r>
              </w:sdtContent>
            </w:sdt>
            <w:r w:rsidR="00B43648" w:rsidRPr="00AC7F39">
              <w:rPr>
                <w:lang w:bidi="fr-FR"/>
              </w:rPr>
              <w:t xml:space="preserve"> </w:t>
            </w:r>
          </w:p>
          <w:p w14:paraId="2E78D89F" w14:textId="77777777" w:rsidR="00984A69" w:rsidRDefault="00984A69" w:rsidP="00F70727">
            <w:pPr>
              <w:rPr>
                <w:bCs w:val="0"/>
                <w:lang w:bidi="fr-FR"/>
              </w:rPr>
            </w:pPr>
          </w:p>
          <w:p w14:paraId="4225BD28" w14:textId="77777777" w:rsidR="00984A69" w:rsidRDefault="00984A69" w:rsidP="00F70727">
            <w:pPr>
              <w:rPr>
                <w:bCs w:val="0"/>
                <w:lang w:bidi="fr-FR"/>
              </w:rPr>
            </w:pPr>
          </w:p>
          <w:p w14:paraId="0C2DEB30" w14:textId="347BAA9A" w:rsidR="00984A69" w:rsidRDefault="00984A69" w:rsidP="00F70727">
            <w:pPr>
              <w:rPr>
                <w:bCs w:val="0"/>
                <w:lang w:bidi="fr-FR"/>
              </w:rPr>
            </w:pPr>
            <w:r>
              <w:rPr>
                <w:bCs w:val="0"/>
                <w:lang w:bidi="fr-FR"/>
              </w:rPr>
              <w:t xml:space="preserve">               </w:t>
            </w:r>
          </w:p>
          <w:p w14:paraId="439251E1" w14:textId="219C198B" w:rsidR="00984A69" w:rsidRPr="00AC7F39" w:rsidRDefault="00984A69" w:rsidP="00F70727"/>
        </w:tc>
        <w:tc>
          <w:tcPr>
            <w:tcW w:w="5047" w:type="dxa"/>
            <w:tcMar>
              <w:right w:w="14" w:type="dxa"/>
            </w:tcMar>
          </w:tcPr>
          <w:p w14:paraId="3671F917" w14:textId="77777777" w:rsidR="00F70727" w:rsidRDefault="00F70727" w:rsidP="00526045">
            <w:pPr>
              <w:pStyle w:val="En-t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 w:rsidRPr="00AC7F39">
              <w:rPr>
                <w:noProof/>
                <w:lang w:bidi="fr-FR"/>
              </w:rPr>
              <w:drawing>
                <wp:inline distT="0" distB="0" distL="0" distR="0" wp14:anchorId="445234E8" wp14:editId="20C48C76">
                  <wp:extent cx="857249" cy="428625"/>
                  <wp:effectExtent l="0" t="0" r="635" b="0"/>
                  <wp:docPr id="2" name="Image 2" descr="Espace réservé au logo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 2" descr="Espace réservé au logo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49" cy="42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0F9E8F" w14:textId="77777777" w:rsidR="00984A69" w:rsidRPr="00984A69" w:rsidRDefault="00984A69" w:rsidP="00984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8A025CC" w14:textId="77777777" w:rsidR="00984A69" w:rsidRPr="00984A69" w:rsidRDefault="00984A69" w:rsidP="00984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1ABA1C" w14:textId="77777777" w:rsidR="00984A69" w:rsidRDefault="00984A69" w:rsidP="00984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</w:p>
          <w:p w14:paraId="5F5BEBB2" w14:textId="2DD2DB65" w:rsidR="00984A69" w:rsidRPr="00984A69" w:rsidRDefault="00984A69" w:rsidP="00984A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{{</w:t>
            </w:r>
            <w:proofErr w:type="spellStart"/>
            <w:r>
              <w:t>date_facture</w:t>
            </w:r>
            <w:proofErr w:type="spellEnd"/>
            <w:r>
              <w:t>}}</w:t>
            </w:r>
          </w:p>
        </w:tc>
      </w:tr>
    </w:tbl>
    <w:p w14:paraId="671E76A1" w14:textId="77777777" w:rsidR="00F70727" w:rsidRPr="00AC7F39" w:rsidRDefault="00F70727"/>
    <w:p w14:paraId="16B9E165" w14:textId="77777777" w:rsidR="00F70727" w:rsidRPr="00AC7F39" w:rsidRDefault="00F70727" w:rsidP="00F70727">
      <w:pPr>
        <w:spacing w:before="480"/>
      </w:pPr>
    </w:p>
    <w:tbl>
      <w:tblPr>
        <w:tblStyle w:val="TableauGrille4-Accentuation5"/>
        <w:tblW w:w="5000" w:type="pct"/>
        <w:tblLayout w:type="fixed"/>
        <w:tblLook w:val="04A0" w:firstRow="1" w:lastRow="0" w:firstColumn="1" w:lastColumn="0" w:noHBand="0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4978"/>
        <w:gridCol w:w="4978"/>
      </w:tblGrid>
      <w:tr w:rsidR="007C1172" w:rsidRPr="00AC7F39" w14:paraId="451DFDED" w14:textId="77777777" w:rsidTr="004A1D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408B089" w14:textId="7282F442" w:rsidR="007C1172" w:rsidRPr="00AC7F39" w:rsidRDefault="00000000" w:rsidP="000542B0">
            <w:pPr>
              <w:pStyle w:val="Titre"/>
            </w:pPr>
            <w:sdt>
              <w:sdtPr>
                <w:id w:val="-1395425498"/>
                <w:placeholder>
                  <w:docPart w:val="6B52CC7055EA4836BCA743C3A3C8FA30"/>
                </w:placeholder>
                <w:temporary/>
                <w:showingPlcHdr/>
                <w15:appearance w15:val="hidden"/>
                <w:text/>
              </w:sdtPr>
              <w:sdtContent>
                <w:r w:rsidR="00F70727" w:rsidRPr="00AC7F39">
                  <w:rPr>
                    <w:lang w:bidi="fr-FR"/>
                  </w:rPr>
                  <w:t xml:space="preserve">N° de la </w:t>
                </w:r>
                <w:r w:rsidR="003E57E0" w:rsidRPr="00AC7F39">
                  <w:rPr>
                    <w:lang w:bidi="fr-FR"/>
                  </w:rPr>
                  <w:t>facture</w:t>
                </w:r>
              </w:sdtContent>
            </w:sdt>
            <w:r w:rsidR="00D360FC" w:rsidRPr="00AC7F39">
              <w:rPr>
                <w:lang w:bidi="fr-FR"/>
              </w:rPr>
              <w:t xml:space="preserve"> </w:t>
            </w:r>
            <w:sdt>
              <w:sdtPr>
                <w:id w:val="670990636"/>
                <w:placeholder>
                  <w:docPart w:val="AA1B104B7DE642E2AF7EC5CE52D7F491"/>
                </w:placeholder>
                <w15:appearance w15:val="hidden"/>
              </w:sdtPr>
              <w:sdtContent>
                <w:r w:rsidR="00984A69">
                  <w:t>XXXX</w:t>
                </w:r>
              </w:sdtContent>
            </w:sdt>
          </w:p>
        </w:tc>
        <w:tc>
          <w:tcPr>
            <w:tcW w:w="5040" w:type="dxa"/>
          </w:tcPr>
          <w:p w14:paraId="0C69779A" w14:textId="100C3717" w:rsidR="007C1172" w:rsidRPr="00AC7F39" w:rsidRDefault="008C2D63" w:rsidP="008C2D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</w:t>
            </w:r>
            <w:sdt>
              <w:sdtPr>
                <w:id w:val="708070717"/>
                <w:placeholder>
                  <w:docPart w:val="306C640081E84774B4FE3C4035DB9431"/>
                </w:placeholder>
                <w:temporary/>
                <w:showingPlcHdr/>
                <w15:appearance w15:val="hidden"/>
              </w:sdtPr>
              <w:sdtContent>
                <w:r w:rsidR="000542B0" w:rsidRPr="008C2D63">
                  <w:rPr>
                    <w:rStyle w:val="TitreCar"/>
                  </w:rPr>
                  <w:t>Date</w:t>
                </w:r>
              </w:sdtContent>
            </w:sdt>
            <w:r w:rsidR="00B43648" w:rsidRPr="00AC7F39">
              <w:rPr>
                <w:lang w:bidi="fr-FR"/>
              </w:rPr>
              <w:t xml:space="preserve"> </w:t>
            </w:r>
            <w:sdt>
              <w:sdtPr>
                <w:id w:val="117112425"/>
                <w:placeholder>
                  <w:docPart w:val="A882CAAB1BE54B4AA574C242E3C25E10"/>
                </w:placeholder>
                <w15:appearance w15:val="hidden"/>
              </w:sdtPr>
              <w:sdtContent>
                <w:r w:rsidR="00984A69">
                  <w:t>{{</w:t>
                </w:r>
                <w:proofErr w:type="spellStart"/>
                <w:r w:rsidRPr="008C2D63">
                  <w:rPr>
                    <w:sz w:val="28"/>
                    <w:szCs w:val="28"/>
                  </w:rPr>
                  <w:t>date_facture</w:t>
                </w:r>
                <w:proofErr w:type="spellEnd"/>
                <w:r w:rsidR="00984A69">
                  <w:t>}}</w:t>
                </w:r>
              </w:sdtContent>
            </w:sdt>
          </w:p>
        </w:tc>
      </w:tr>
    </w:tbl>
    <w:tbl>
      <w:tblPr>
        <w:tblStyle w:val="Tableausimple2"/>
        <w:tblW w:w="5000" w:type="pct"/>
        <w:tblBorders>
          <w:top w:val="none" w:sz="0" w:space="0" w:color="auto"/>
          <w:bottom w:val="none" w:sz="0" w:space="0" w:color="auto"/>
        </w:tblBorders>
        <w:tblLayout w:type="fixed"/>
        <w:tblLook w:val="0620" w:firstRow="1" w:lastRow="0" w:firstColumn="0" w:lastColumn="0" w:noHBand="1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2490"/>
        <w:gridCol w:w="2490"/>
        <w:gridCol w:w="4976"/>
      </w:tblGrid>
      <w:tr w:rsidR="007C1172" w:rsidRPr="00AC7F39" w14:paraId="369B42BB" w14:textId="77777777" w:rsidTr="00492E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2AA342AB" w14:textId="77777777" w:rsidR="004A1D7B" w:rsidRPr="00AC7F39" w:rsidRDefault="00000000" w:rsidP="00F70727">
            <w:pPr>
              <w:pStyle w:val="Titre1"/>
            </w:pPr>
            <w:sdt>
              <w:sdtPr>
                <w:id w:val="1069538511"/>
                <w:placeholder>
                  <w:docPart w:val="1E8B4C45D0544D9AB015C2064C06780C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lang w:bidi="fr-FR"/>
                  </w:rPr>
                  <w:t>Facturer à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54415E3B" w14:textId="77777777" w:rsidR="007C1172" w:rsidRPr="00AC7F39" w:rsidRDefault="00000000" w:rsidP="00F70727">
            <w:pPr>
              <w:pStyle w:val="Titre1"/>
            </w:pPr>
            <w:sdt>
              <w:sdtPr>
                <w:id w:val="-1645262729"/>
                <w:placeholder>
                  <w:docPart w:val="8A1F3E3192254400820CAD04171FC83C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rStyle w:val="Textedelespacerserv"/>
                    <w:color w:val="577188" w:themeColor="accent1" w:themeShade="BF"/>
                    <w:lang w:bidi="fr-FR"/>
                  </w:rPr>
                  <w:t>EXPÉDIER À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5040" w:type="dxa"/>
            <w:tcBorders>
              <w:bottom w:val="single" w:sz="4" w:space="0" w:color="7E97AD" w:themeColor="accent1"/>
            </w:tcBorders>
            <w:tcMar>
              <w:top w:w="331" w:type="dxa"/>
              <w:left w:w="115" w:type="dxa"/>
              <w:right w:w="115" w:type="dxa"/>
            </w:tcMar>
          </w:tcPr>
          <w:p w14:paraId="6AC8DB8B" w14:textId="77777777" w:rsidR="007C1172" w:rsidRPr="00AC7F39" w:rsidRDefault="00000000" w:rsidP="00F70727">
            <w:pPr>
              <w:pStyle w:val="Titre1"/>
            </w:pPr>
            <w:sdt>
              <w:sdtPr>
                <w:id w:val="-1705396188"/>
                <w:placeholder>
                  <w:docPart w:val="5CB0B547F2CE419A8646931FD9EB4A01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lang w:bidi="fr-FR"/>
                  </w:rPr>
                  <w:t>INSTRUCTIONS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</w:tr>
      <w:tr w:rsidR="007C1172" w:rsidRPr="00AC7F39" w14:paraId="710D9E6B" w14:textId="77777777" w:rsidTr="00492EA3"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2A5CE2C4" w14:textId="77777777" w:rsidR="00984A69" w:rsidRDefault="00000000" w:rsidP="00F70727">
            <w:sdt>
              <w:sdtPr>
                <w:id w:val="1144937407"/>
                <w:placeholder>
                  <w:docPart w:val="E4BF65FEA90D48E6AFFD08BFDD5E30AE"/>
                </w:placeholder>
                <w15:appearance w15:val="hidden"/>
              </w:sdtPr>
              <w:sdtContent>
                <w:r w:rsidR="00984A69" w:rsidRPr="00C34A5E">
                  <w:t>{{nom}} {{</w:t>
                </w:r>
                <w:proofErr w:type="spellStart"/>
                <w:r w:rsidR="00984A69" w:rsidRPr="00C34A5E">
                  <w:t>prenom</w:t>
                </w:r>
                <w:proofErr w:type="spellEnd"/>
                <w:r w:rsidR="00984A69" w:rsidRPr="00C34A5E">
                  <w:t>}}</w:t>
                </w:r>
              </w:sdtContent>
            </w:sdt>
          </w:p>
          <w:p w14:paraId="7C571643" w14:textId="77777777" w:rsidR="00984A69" w:rsidRDefault="00984A69" w:rsidP="00F70727">
            <w:r w:rsidRPr="00C34A5E">
              <w:t>{{adresse}}</w:t>
            </w:r>
          </w:p>
          <w:p w14:paraId="1F1B655D" w14:textId="2F705A61" w:rsidR="00984A69" w:rsidRDefault="00984A69" w:rsidP="00F70727">
            <w:sdt>
              <w:sdtPr>
                <w:id w:val="568620123"/>
                <w:placeholder>
                  <w:docPart w:val="428BA8540B7845D8ACEDA008BF1FD81D"/>
                </w:placeholder>
                <w15:appearance w15:val="hidden"/>
              </w:sdtPr>
              <w:sdtContent>
                <w:r>
                  <w:t>{{</w:t>
                </w:r>
                <w:proofErr w:type="spellStart"/>
                <w:r>
                  <w:t>telephone</w:t>
                </w:r>
                <w:proofErr w:type="spellEnd"/>
                <w:r>
                  <w:t>}}</w:t>
                </w:r>
              </w:sdtContent>
            </w:sdt>
          </w:p>
          <w:p w14:paraId="7D5BD4AD" w14:textId="74985DC2" w:rsidR="00841DD4" w:rsidRPr="00C34A5E" w:rsidRDefault="00841DD4" w:rsidP="00F70727">
            <w:pPr>
              <w:rPr>
                <w:lang w:val="en-US"/>
              </w:rPr>
            </w:pPr>
          </w:p>
        </w:tc>
        <w:tc>
          <w:tcPr>
            <w:tcW w:w="252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46FADB65" w14:textId="55346419" w:rsidR="007C1172" w:rsidRPr="00AC7F39" w:rsidRDefault="00984A69" w:rsidP="00F70727">
            <w:r>
              <w:t>XXXXXXX</w:t>
            </w:r>
          </w:p>
        </w:tc>
        <w:tc>
          <w:tcPr>
            <w:tcW w:w="5040" w:type="dxa"/>
            <w:tcBorders>
              <w:top w:val="single" w:sz="4" w:space="0" w:color="7E97AD" w:themeColor="accent1"/>
            </w:tcBorders>
            <w:tcMar>
              <w:left w:w="115" w:type="dxa"/>
              <w:bottom w:w="317" w:type="dxa"/>
              <w:right w:w="115" w:type="dxa"/>
            </w:tcMar>
          </w:tcPr>
          <w:p w14:paraId="20BF96EC" w14:textId="77777777" w:rsidR="007C1172" w:rsidRPr="00AC7F39" w:rsidRDefault="00000000" w:rsidP="00841DD4">
            <w:pPr>
              <w:spacing w:after="40"/>
            </w:pPr>
            <w:sdt>
              <w:sdtPr>
                <w:id w:val="-1174956931"/>
                <w:placeholder>
                  <w:docPart w:val="03FF2CDB871147C881AA5BF32EAC6F8E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lang w:bidi="fr-FR"/>
                  </w:rPr>
                  <w:t>Livraison express le lendemain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</w:tr>
    </w:tbl>
    <w:tbl>
      <w:tblPr>
        <w:tblStyle w:val="Tableaudefacture"/>
        <w:tblW w:w="5000" w:type="pct"/>
        <w:tblLayout w:type="fixed"/>
        <w:tblLook w:val="04E0" w:firstRow="1" w:lastRow="1" w:firstColumn="1" w:lastColumn="0" w:noHBand="0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1992"/>
        <w:gridCol w:w="3980"/>
        <w:gridCol w:w="1992"/>
        <w:gridCol w:w="1992"/>
      </w:tblGrid>
      <w:tr w:rsidR="007C1172" w:rsidRPr="00AC7F39" w14:paraId="752C9034" w14:textId="77777777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14:paraId="32836209" w14:textId="77777777" w:rsidR="007C1172" w:rsidRPr="00AC7F39" w:rsidRDefault="00000000" w:rsidP="00F70727">
            <w:pPr>
              <w:pStyle w:val="CaractreTitre1blanc"/>
              <w:jc w:val="left"/>
            </w:pPr>
            <w:sdt>
              <w:sdtPr>
                <w:id w:val="-1186138732"/>
                <w:placeholder>
                  <w:docPart w:val="799EF5C56A924282BC40CC744856F7E1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Quantité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4032" w:type="dxa"/>
          </w:tcPr>
          <w:p w14:paraId="7554D426" w14:textId="77777777" w:rsidR="007C1172" w:rsidRPr="00AC7F39" w:rsidRDefault="00000000" w:rsidP="00F70727">
            <w:pPr>
              <w:pStyle w:val="CaractreTitre1blanc"/>
              <w:jc w:val="left"/>
            </w:pPr>
            <w:sdt>
              <w:sdtPr>
                <w:id w:val="495689249"/>
                <w:placeholder>
                  <w:docPart w:val="EAFCBC5177EC4351807F16766E2ECE20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Description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2016" w:type="dxa"/>
          </w:tcPr>
          <w:p w14:paraId="525BB0B0" w14:textId="77777777" w:rsidR="007C1172" w:rsidRPr="00AC7F39" w:rsidRDefault="00000000" w:rsidP="00F70727">
            <w:pPr>
              <w:pStyle w:val="CaractreTitre1blanc"/>
              <w:jc w:val="right"/>
            </w:pPr>
            <w:sdt>
              <w:sdtPr>
                <w:id w:val="822944476"/>
                <w:placeholder>
                  <w:docPart w:val="7946622DD4EF4EDD812B29323C85E2B4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Prix unitaire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sdt>
          <w:sdtPr>
            <w:id w:val="1062519107"/>
            <w:placeholder>
              <w:docPart w:val="70155DAFF0674287925B0FA95D1EAC59"/>
            </w:placeholder>
            <w:temporary/>
            <w:showingPlcHdr/>
            <w15:appearance w15:val="hidden"/>
          </w:sdtPr>
          <w:sdtContent>
            <w:tc>
              <w:tcPr>
                <w:tcW w:w="2016" w:type="dxa"/>
              </w:tcPr>
              <w:p w14:paraId="22962595" w14:textId="77777777" w:rsidR="007C1172" w:rsidRPr="00AC7F39" w:rsidRDefault="0018376C" w:rsidP="00F70727">
                <w:pPr>
                  <w:pStyle w:val="CaractreTitre1blanc"/>
                  <w:jc w:val="right"/>
                </w:pPr>
                <w:r w:rsidRPr="00AC7F39">
                  <w:rPr>
                    <w:lang w:bidi="fr-FR"/>
                  </w:rPr>
                  <w:t>Total</w:t>
                </w:r>
              </w:p>
            </w:tc>
          </w:sdtContent>
        </w:sdt>
      </w:tr>
      <w:tr w:rsidR="007C1172" w:rsidRPr="00AC7F39" w14:paraId="6D94143B" w14:textId="77777777" w:rsidTr="00F70727">
        <w:tc>
          <w:tcPr>
            <w:tcW w:w="2016" w:type="dxa"/>
          </w:tcPr>
          <w:p w14:paraId="49A51B3E" w14:textId="77777777" w:rsidR="007C1172" w:rsidRPr="00AC7F39" w:rsidRDefault="00000000" w:rsidP="00F70727">
            <w:sdt>
              <w:sdtPr>
                <w:id w:val="1305353443"/>
                <w:placeholder>
                  <w:docPart w:val="5A05345A89394ECEAE209A2BD4E69EDD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lang w:bidi="fr-FR"/>
                  </w:rPr>
                  <w:t>12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4032" w:type="dxa"/>
          </w:tcPr>
          <w:p w14:paraId="5E12F935" w14:textId="655B31FA" w:rsidR="007C1172" w:rsidRPr="00AC7F39" w:rsidRDefault="00000000" w:rsidP="00F70727">
            <w:sdt>
              <w:sdtPr>
                <w:id w:val="-2058773306"/>
                <w:placeholder>
                  <w:docPart w:val="C59378B26C77406EA6FB318ECE7DDDA1"/>
                </w:placeholder>
                <w15:appearance w15:val="hidden"/>
              </w:sdtPr>
              <w:sdtContent>
                <w:r w:rsidR="00984A69">
                  <w:t>XXXXXXX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2016" w:type="dxa"/>
          </w:tcPr>
          <w:p w14:paraId="18EF3E5F" w14:textId="1945A49D" w:rsidR="007C1172" w:rsidRPr="00AC7F39" w:rsidRDefault="00000000" w:rsidP="00F70727">
            <w:pPr>
              <w:jc w:val="right"/>
            </w:pPr>
            <w:sdt>
              <w:sdtPr>
                <w:id w:val="819692342"/>
                <w:placeholder>
                  <w:docPart w:val="C05CD6E1B25F44DBBDC1C26BC2DF9177"/>
                </w:placeholder>
                <w15:appearance w15:val="hidden"/>
              </w:sdtPr>
              <w:sdtContent>
                <w:r w:rsidR="00984A69">
                  <w:t>XX.XX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2016" w:type="dxa"/>
          </w:tcPr>
          <w:p w14:paraId="2D388D5E" w14:textId="4C0C0A92" w:rsidR="00D360FC" w:rsidRPr="00AC7F39" w:rsidRDefault="00000000" w:rsidP="00F70727">
            <w:pPr>
              <w:jc w:val="right"/>
            </w:pPr>
            <w:sdt>
              <w:sdtPr>
                <w:id w:val="-903056548"/>
                <w:placeholder>
                  <w:docPart w:val="9F488B4A4B4C4946B016D906F7B30060"/>
                </w:placeholder>
                <w15:appearance w15:val="hidden"/>
              </w:sdtPr>
              <w:sdtContent>
                <w:r w:rsidR="00984A69">
                  <w:t>XX.XX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</w:tr>
      <w:tr w:rsidR="00363B0A" w:rsidRPr="00AC7F39" w14:paraId="633B9E58" w14:textId="77777777" w:rsidTr="00C46A36">
        <w:tc>
          <w:tcPr>
            <w:tcW w:w="2016" w:type="dxa"/>
          </w:tcPr>
          <w:p w14:paraId="64D90767" w14:textId="77777777" w:rsidR="00363B0A" w:rsidRPr="00AC7F39" w:rsidRDefault="00363B0A" w:rsidP="00C46A36"/>
        </w:tc>
        <w:tc>
          <w:tcPr>
            <w:tcW w:w="4032" w:type="dxa"/>
          </w:tcPr>
          <w:p w14:paraId="74FDF0E0" w14:textId="77777777" w:rsidR="00363B0A" w:rsidRPr="00AC7F39" w:rsidRDefault="00363B0A" w:rsidP="00C46A36"/>
        </w:tc>
        <w:tc>
          <w:tcPr>
            <w:tcW w:w="2016" w:type="dxa"/>
          </w:tcPr>
          <w:p w14:paraId="4D0EC83F" w14:textId="77777777" w:rsidR="00363B0A" w:rsidRPr="00AC7F39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4B24F0ED" w14:textId="77777777" w:rsidR="00363B0A" w:rsidRPr="00AC7F39" w:rsidRDefault="00363B0A" w:rsidP="00C46A36">
            <w:pPr>
              <w:jc w:val="right"/>
            </w:pPr>
          </w:p>
        </w:tc>
      </w:tr>
      <w:tr w:rsidR="00363B0A" w:rsidRPr="00AC7F39" w14:paraId="520F14D0" w14:textId="77777777" w:rsidTr="00C46A36">
        <w:tc>
          <w:tcPr>
            <w:tcW w:w="2016" w:type="dxa"/>
          </w:tcPr>
          <w:p w14:paraId="0136858B" w14:textId="77777777" w:rsidR="00363B0A" w:rsidRPr="00AC7F39" w:rsidRDefault="00363B0A" w:rsidP="00C46A36"/>
        </w:tc>
        <w:tc>
          <w:tcPr>
            <w:tcW w:w="4032" w:type="dxa"/>
          </w:tcPr>
          <w:p w14:paraId="23ADC45E" w14:textId="77777777" w:rsidR="00363B0A" w:rsidRPr="00AC7F39" w:rsidRDefault="00363B0A" w:rsidP="00C46A36"/>
        </w:tc>
        <w:tc>
          <w:tcPr>
            <w:tcW w:w="2016" w:type="dxa"/>
          </w:tcPr>
          <w:p w14:paraId="5C531DB1" w14:textId="77777777" w:rsidR="00363B0A" w:rsidRPr="00AC7F39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7BA708F2" w14:textId="77777777" w:rsidR="00363B0A" w:rsidRPr="00AC7F39" w:rsidRDefault="00363B0A" w:rsidP="00C46A36">
            <w:pPr>
              <w:jc w:val="right"/>
            </w:pPr>
          </w:p>
        </w:tc>
      </w:tr>
      <w:tr w:rsidR="00363B0A" w:rsidRPr="00AC7F39" w14:paraId="1FF69B3F" w14:textId="77777777" w:rsidTr="00C46A36">
        <w:tc>
          <w:tcPr>
            <w:tcW w:w="2016" w:type="dxa"/>
          </w:tcPr>
          <w:p w14:paraId="279E54CB" w14:textId="77777777" w:rsidR="00363B0A" w:rsidRPr="00AC7F39" w:rsidRDefault="00363B0A" w:rsidP="00C46A36"/>
        </w:tc>
        <w:tc>
          <w:tcPr>
            <w:tcW w:w="4032" w:type="dxa"/>
          </w:tcPr>
          <w:p w14:paraId="0027B270" w14:textId="77777777" w:rsidR="00363B0A" w:rsidRPr="00AC7F39" w:rsidRDefault="00363B0A" w:rsidP="00C46A36"/>
        </w:tc>
        <w:tc>
          <w:tcPr>
            <w:tcW w:w="2016" w:type="dxa"/>
          </w:tcPr>
          <w:p w14:paraId="0DF51921" w14:textId="77777777" w:rsidR="00363B0A" w:rsidRPr="00AC7F39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0ED1C170" w14:textId="77777777" w:rsidR="00363B0A" w:rsidRPr="00AC7F39" w:rsidRDefault="00363B0A" w:rsidP="00C46A36">
            <w:pPr>
              <w:jc w:val="right"/>
            </w:pPr>
          </w:p>
        </w:tc>
      </w:tr>
      <w:tr w:rsidR="00363B0A" w:rsidRPr="00AC7F39" w14:paraId="0B976D98" w14:textId="77777777" w:rsidTr="00C46A36">
        <w:tc>
          <w:tcPr>
            <w:tcW w:w="2016" w:type="dxa"/>
          </w:tcPr>
          <w:p w14:paraId="52AE7657" w14:textId="77777777" w:rsidR="00363B0A" w:rsidRPr="00AC7F39" w:rsidRDefault="00363B0A" w:rsidP="00C46A36"/>
        </w:tc>
        <w:tc>
          <w:tcPr>
            <w:tcW w:w="4032" w:type="dxa"/>
          </w:tcPr>
          <w:p w14:paraId="09FECB57" w14:textId="77777777" w:rsidR="00363B0A" w:rsidRPr="00AC7F39" w:rsidRDefault="00363B0A" w:rsidP="00C46A36"/>
        </w:tc>
        <w:tc>
          <w:tcPr>
            <w:tcW w:w="2016" w:type="dxa"/>
          </w:tcPr>
          <w:p w14:paraId="0ECB7305" w14:textId="77777777" w:rsidR="00363B0A" w:rsidRPr="00AC7F39" w:rsidRDefault="00363B0A" w:rsidP="00C46A36">
            <w:pPr>
              <w:jc w:val="right"/>
            </w:pPr>
          </w:p>
        </w:tc>
        <w:tc>
          <w:tcPr>
            <w:tcW w:w="2016" w:type="dxa"/>
          </w:tcPr>
          <w:p w14:paraId="2E0832F3" w14:textId="77777777" w:rsidR="00363B0A" w:rsidRPr="00AC7F39" w:rsidRDefault="00363B0A" w:rsidP="00C46A36">
            <w:pPr>
              <w:jc w:val="right"/>
            </w:pPr>
          </w:p>
        </w:tc>
      </w:tr>
      <w:tr w:rsidR="007C1172" w:rsidRPr="00AC7F39" w14:paraId="4905FA61" w14:textId="77777777" w:rsidTr="00C46A36">
        <w:tc>
          <w:tcPr>
            <w:tcW w:w="2016" w:type="dxa"/>
          </w:tcPr>
          <w:p w14:paraId="4B54277A" w14:textId="77777777" w:rsidR="007C1172" w:rsidRPr="00AC7F39" w:rsidRDefault="007C1172" w:rsidP="00C46A36"/>
        </w:tc>
        <w:tc>
          <w:tcPr>
            <w:tcW w:w="4032" w:type="dxa"/>
          </w:tcPr>
          <w:p w14:paraId="767B4331" w14:textId="77777777" w:rsidR="007C1172" w:rsidRPr="00AC7F39" w:rsidRDefault="007C1172" w:rsidP="00C46A36"/>
        </w:tc>
        <w:tc>
          <w:tcPr>
            <w:tcW w:w="2016" w:type="dxa"/>
          </w:tcPr>
          <w:p w14:paraId="71CDA0C4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789D63AE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66CA5A87" w14:textId="77777777" w:rsidTr="00C46A36">
        <w:tc>
          <w:tcPr>
            <w:tcW w:w="2016" w:type="dxa"/>
          </w:tcPr>
          <w:p w14:paraId="056331EF" w14:textId="77777777" w:rsidR="007C1172" w:rsidRPr="00AC7F39" w:rsidRDefault="007C1172" w:rsidP="00C46A36"/>
        </w:tc>
        <w:tc>
          <w:tcPr>
            <w:tcW w:w="4032" w:type="dxa"/>
          </w:tcPr>
          <w:p w14:paraId="497F575E" w14:textId="77777777" w:rsidR="007C1172" w:rsidRPr="00AC7F39" w:rsidRDefault="007C1172" w:rsidP="00C46A36"/>
        </w:tc>
        <w:tc>
          <w:tcPr>
            <w:tcW w:w="2016" w:type="dxa"/>
          </w:tcPr>
          <w:p w14:paraId="35479E2C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178BBC7A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4E25FD5D" w14:textId="77777777" w:rsidTr="00C46A36">
        <w:tc>
          <w:tcPr>
            <w:tcW w:w="2016" w:type="dxa"/>
          </w:tcPr>
          <w:p w14:paraId="7BFFCE72" w14:textId="77777777" w:rsidR="007C1172" w:rsidRPr="00AC7F39" w:rsidRDefault="007C1172" w:rsidP="00C46A36"/>
        </w:tc>
        <w:tc>
          <w:tcPr>
            <w:tcW w:w="4032" w:type="dxa"/>
          </w:tcPr>
          <w:p w14:paraId="1F9FF0B7" w14:textId="77777777" w:rsidR="007C1172" w:rsidRPr="00AC7F39" w:rsidRDefault="007C1172" w:rsidP="00C46A36"/>
        </w:tc>
        <w:tc>
          <w:tcPr>
            <w:tcW w:w="2016" w:type="dxa"/>
          </w:tcPr>
          <w:p w14:paraId="55E2555A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66F1325D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1015FA0C" w14:textId="77777777" w:rsidTr="00C46A36">
        <w:tc>
          <w:tcPr>
            <w:tcW w:w="2016" w:type="dxa"/>
          </w:tcPr>
          <w:p w14:paraId="2275C1FD" w14:textId="77777777" w:rsidR="007C1172" w:rsidRPr="00AC7F39" w:rsidRDefault="007C1172" w:rsidP="00C46A36"/>
        </w:tc>
        <w:tc>
          <w:tcPr>
            <w:tcW w:w="4032" w:type="dxa"/>
          </w:tcPr>
          <w:p w14:paraId="1A9FBB4A" w14:textId="77777777" w:rsidR="007C1172" w:rsidRPr="00AC7F39" w:rsidRDefault="007C1172" w:rsidP="00C46A36"/>
        </w:tc>
        <w:tc>
          <w:tcPr>
            <w:tcW w:w="2016" w:type="dxa"/>
          </w:tcPr>
          <w:p w14:paraId="7CE0B815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5402F24B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27F44CE9" w14:textId="77777777" w:rsidTr="00C46A36">
        <w:tc>
          <w:tcPr>
            <w:tcW w:w="2016" w:type="dxa"/>
          </w:tcPr>
          <w:p w14:paraId="362646D2" w14:textId="77777777" w:rsidR="007C1172" w:rsidRPr="00AC7F39" w:rsidRDefault="007C1172" w:rsidP="00C46A36"/>
        </w:tc>
        <w:tc>
          <w:tcPr>
            <w:tcW w:w="4032" w:type="dxa"/>
          </w:tcPr>
          <w:p w14:paraId="7577C36C" w14:textId="77777777" w:rsidR="007C1172" w:rsidRPr="00AC7F39" w:rsidRDefault="007C1172" w:rsidP="00C46A36"/>
        </w:tc>
        <w:tc>
          <w:tcPr>
            <w:tcW w:w="2016" w:type="dxa"/>
          </w:tcPr>
          <w:p w14:paraId="0E90FDF9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6B6BF71F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5654FF33" w14:textId="77777777" w:rsidTr="00C46A36">
        <w:tc>
          <w:tcPr>
            <w:tcW w:w="2016" w:type="dxa"/>
          </w:tcPr>
          <w:p w14:paraId="623748CE" w14:textId="77777777" w:rsidR="007C1172" w:rsidRPr="00AC7F39" w:rsidRDefault="007C1172" w:rsidP="00C46A36"/>
        </w:tc>
        <w:tc>
          <w:tcPr>
            <w:tcW w:w="4032" w:type="dxa"/>
          </w:tcPr>
          <w:p w14:paraId="7DF0EF95" w14:textId="77777777" w:rsidR="007C1172" w:rsidRPr="00AC7F39" w:rsidRDefault="007C1172" w:rsidP="00C46A36"/>
        </w:tc>
        <w:tc>
          <w:tcPr>
            <w:tcW w:w="2016" w:type="dxa"/>
          </w:tcPr>
          <w:p w14:paraId="1F2424C9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48A3FE06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5A8A6B25" w14:textId="77777777" w:rsidTr="00C46A36">
        <w:tc>
          <w:tcPr>
            <w:tcW w:w="2016" w:type="dxa"/>
          </w:tcPr>
          <w:p w14:paraId="15CF2B43" w14:textId="77777777" w:rsidR="007C1172" w:rsidRPr="00AC7F39" w:rsidRDefault="007C1172" w:rsidP="00C46A36"/>
        </w:tc>
        <w:tc>
          <w:tcPr>
            <w:tcW w:w="4032" w:type="dxa"/>
          </w:tcPr>
          <w:p w14:paraId="47BB53C0" w14:textId="77777777" w:rsidR="007C1172" w:rsidRPr="00AC7F39" w:rsidRDefault="007C1172" w:rsidP="00C46A36"/>
        </w:tc>
        <w:tc>
          <w:tcPr>
            <w:tcW w:w="2016" w:type="dxa"/>
          </w:tcPr>
          <w:p w14:paraId="7888BF3E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311DAD34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30F0DE55" w14:textId="77777777" w:rsidTr="00C46A36">
        <w:tc>
          <w:tcPr>
            <w:tcW w:w="2016" w:type="dxa"/>
          </w:tcPr>
          <w:p w14:paraId="0B3D60AF" w14:textId="77777777" w:rsidR="007C1172" w:rsidRPr="00AC7F39" w:rsidRDefault="007C1172" w:rsidP="00C46A36"/>
        </w:tc>
        <w:tc>
          <w:tcPr>
            <w:tcW w:w="4032" w:type="dxa"/>
          </w:tcPr>
          <w:p w14:paraId="4CB2BED0" w14:textId="77777777" w:rsidR="007C1172" w:rsidRPr="00AC7F39" w:rsidRDefault="007C1172" w:rsidP="00C46A36"/>
        </w:tc>
        <w:tc>
          <w:tcPr>
            <w:tcW w:w="2016" w:type="dxa"/>
          </w:tcPr>
          <w:p w14:paraId="004F15F8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750A8DDA" w14:textId="77777777" w:rsidR="007C1172" w:rsidRPr="00AC7F39" w:rsidRDefault="007C1172" w:rsidP="00C46A36">
            <w:pPr>
              <w:jc w:val="right"/>
            </w:pPr>
          </w:p>
        </w:tc>
      </w:tr>
      <w:tr w:rsidR="007C1172" w:rsidRPr="00AC7F39" w14:paraId="47B4AADC" w14:textId="77777777" w:rsidTr="00C46A3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016" w:type="dxa"/>
          </w:tcPr>
          <w:p w14:paraId="238E2797" w14:textId="77777777" w:rsidR="007C1172" w:rsidRPr="00AC7F39" w:rsidRDefault="007C1172" w:rsidP="00C46A36"/>
        </w:tc>
        <w:tc>
          <w:tcPr>
            <w:tcW w:w="4032" w:type="dxa"/>
          </w:tcPr>
          <w:p w14:paraId="1F9194FD" w14:textId="77777777" w:rsidR="007C1172" w:rsidRPr="00AC7F39" w:rsidRDefault="007C1172" w:rsidP="00C46A36"/>
        </w:tc>
        <w:tc>
          <w:tcPr>
            <w:tcW w:w="2016" w:type="dxa"/>
          </w:tcPr>
          <w:p w14:paraId="2F0D6C2D" w14:textId="77777777" w:rsidR="007C1172" w:rsidRPr="00AC7F39" w:rsidRDefault="007C1172" w:rsidP="00C46A36">
            <w:pPr>
              <w:jc w:val="right"/>
            </w:pPr>
          </w:p>
        </w:tc>
        <w:tc>
          <w:tcPr>
            <w:tcW w:w="2016" w:type="dxa"/>
          </w:tcPr>
          <w:p w14:paraId="30FBD204" w14:textId="77777777" w:rsidR="007C1172" w:rsidRPr="00AC7F39" w:rsidRDefault="007C1172" w:rsidP="00C46A36">
            <w:pPr>
              <w:jc w:val="right"/>
            </w:pPr>
          </w:p>
        </w:tc>
      </w:tr>
    </w:tbl>
    <w:tbl>
      <w:tblPr>
        <w:tblStyle w:val="TableauGrille1Clair-Accentuation1"/>
        <w:tblW w:w="2500" w:type="pct"/>
        <w:tblLayout w:type="fixed"/>
        <w:tblLook w:val="0420" w:firstRow="1" w:lastRow="0" w:firstColumn="0" w:lastColumn="0" w:noHBand="0" w:noVBand="1"/>
        <w:tblDescription w:val="La première table contient le numéro et la date de la facture, la deuxième table contient les informations relatives à la facturation et à l'expédition, la troisième table est la table principale de la facture, la quatrième table contient les sous-totaux et les totaux."/>
      </w:tblPr>
      <w:tblGrid>
        <w:gridCol w:w="2986"/>
        <w:gridCol w:w="1992"/>
      </w:tblGrid>
      <w:tr w:rsidR="007C1172" w:rsidRPr="00AC7F39" w14:paraId="4E137442" w14:textId="77777777" w:rsidTr="00F707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</w:trPr>
        <w:tc>
          <w:tcPr>
            <w:tcW w:w="3024" w:type="dxa"/>
          </w:tcPr>
          <w:p w14:paraId="790B97BB" w14:textId="77777777" w:rsidR="007C1172" w:rsidRPr="00AC7F39" w:rsidRDefault="00000000" w:rsidP="00C46A36">
            <w:pPr>
              <w:pStyle w:val="Titre1"/>
              <w:spacing w:before="80" w:after="80"/>
            </w:pPr>
            <w:sdt>
              <w:sdtPr>
                <w:id w:val="465547225"/>
                <w:placeholder>
                  <w:docPart w:val="D088934CC76445A38204C8F44A69E7AC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Sous-total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2016" w:type="dxa"/>
          </w:tcPr>
          <w:p w14:paraId="4CC8CAA8" w14:textId="531E161B" w:rsidR="007C1172" w:rsidRPr="00AC7F39" w:rsidRDefault="00000000" w:rsidP="00F70727">
            <w:pPr>
              <w:jc w:val="right"/>
            </w:pPr>
            <w:sdt>
              <w:sdtPr>
                <w:id w:val="-138892161"/>
                <w:placeholder>
                  <w:docPart w:val="F700B4904A1F47CCBFECEC27AF9D5B51"/>
                </w:placeholder>
                <w15:appearance w15:val="hidden"/>
              </w:sdtPr>
              <w:sdtContent>
                <w:r w:rsidR="00984A69">
                  <w:t>XX.XX</w:t>
                </w:r>
              </w:sdtContent>
            </w:sdt>
          </w:p>
        </w:tc>
      </w:tr>
      <w:tr w:rsidR="007C1172" w:rsidRPr="00AC7F39" w14:paraId="5F991EC6" w14:textId="77777777" w:rsidTr="00F70727">
        <w:trPr>
          <w:trHeight w:val="403"/>
        </w:trPr>
        <w:tc>
          <w:tcPr>
            <w:tcW w:w="3024" w:type="dxa"/>
          </w:tcPr>
          <w:p w14:paraId="5B5FF106" w14:textId="77777777" w:rsidR="007C1172" w:rsidRPr="00AC7F39" w:rsidRDefault="00000000" w:rsidP="00C46A36">
            <w:pPr>
              <w:pStyle w:val="Titre1"/>
              <w:spacing w:before="80" w:after="80"/>
            </w:pPr>
            <w:sdt>
              <w:sdtPr>
                <w:id w:val="635385543"/>
                <w:placeholder>
                  <w:docPart w:val="1C036EAAAE2D45A2ADF31736D6ACFD68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Taxe de vente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2016" w:type="dxa"/>
          </w:tcPr>
          <w:p w14:paraId="0AAE6659" w14:textId="7EEDDFDC" w:rsidR="007C1172" w:rsidRPr="00AC7F39" w:rsidRDefault="00000000" w:rsidP="00F70727">
            <w:pPr>
              <w:jc w:val="right"/>
            </w:pPr>
            <w:sdt>
              <w:sdtPr>
                <w:id w:val="-1894491287"/>
                <w:placeholder>
                  <w:docPart w:val="9EC190DE8C904F6F89043F3D680BB239"/>
                </w:placeholder>
                <w15:appearance w15:val="hidden"/>
              </w:sdtPr>
              <w:sdtContent>
                <w:r w:rsidR="00984A69">
                  <w:t>XX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</w:tr>
      <w:tr w:rsidR="007C1172" w:rsidRPr="00AC7F39" w14:paraId="551A8D80" w14:textId="77777777" w:rsidTr="00F70727">
        <w:trPr>
          <w:trHeight w:val="403"/>
        </w:trPr>
        <w:tc>
          <w:tcPr>
            <w:tcW w:w="3024" w:type="dxa"/>
            <w:tcBorders>
              <w:bottom w:val="single" w:sz="4" w:space="0" w:color="A6A6A6" w:themeColor="background1" w:themeShade="A6"/>
            </w:tcBorders>
          </w:tcPr>
          <w:p w14:paraId="103E85D9" w14:textId="77777777" w:rsidR="007C1172" w:rsidRPr="00AC7F39" w:rsidRDefault="00000000" w:rsidP="00C46A36">
            <w:pPr>
              <w:pStyle w:val="Titre1"/>
              <w:spacing w:before="80" w:after="80"/>
            </w:pPr>
            <w:sdt>
              <w:sdtPr>
                <w:id w:val="532770588"/>
                <w:placeholder>
                  <w:docPart w:val="BA59A55C87094DF69A585C2847EDE894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Expédition et traitement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  <w:tc>
          <w:tcPr>
            <w:tcW w:w="2016" w:type="dxa"/>
            <w:tcBorders>
              <w:bottom w:val="single" w:sz="4" w:space="0" w:color="A6A6A6" w:themeColor="background1" w:themeShade="A6"/>
            </w:tcBorders>
          </w:tcPr>
          <w:p w14:paraId="49A1893C" w14:textId="19AD0B6D" w:rsidR="007C1172" w:rsidRPr="00AC7F39" w:rsidRDefault="00000000" w:rsidP="00F70727">
            <w:pPr>
              <w:jc w:val="right"/>
            </w:pPr>
            <w:sdt>
              <w:sdtPr>
                <w:id w:val="-1320884871"/>
                <w:placeholder>
                  <w:docPart w:val="347924F4FB29499B8957E82A4138A775"/>
                </w:placeholder>
                <w15:appearance w15:val="hidden"/>
              </w:sdtPr>
              <w:sdtContent>
                <w:r w:rsidR="00984A69">
                  <w:t>XX</w:t>
                </w:r>
              </w:sdtContent>
            </w:sdt>
          </w:p>
        </w:tc>
      </w:tr>
      <w:tr w:rsidR="007C1172" w:rsidRPr="00AC7F39" w14:paraId="6E3359E6" w14:textId="77777777" w:rsidTr="00F70727">
        <w:trPr>
          <w:trHeight w:val="403"/>
        </w:trPr>
        <w:tc>
          <w:tcPr>
            <w:tcW w:w="302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6B34502" w14:textId="77777777" w:rsidR="007C1172" w:rsidRPr="00AC7F39" w:rsidRDefault="00000000" w:rsidP="00C46A36">
            <w:pPr>
              <w:pStyle w:val="Titre2"/>
              <w:spacing w:before="80" w:after="80"/>
            </w:pPr>
            <w:sdt>
              <w:sdtPr>
                <w:id w:val="-2095767089"/>
                <w:placeholder>
                  <w:docPart w:val="B1D5011E09324E21BC21ACD6C16D8C6B"/>
                </w:placeholder>
                <w:temporary/>
                <w:showingPlcHdr/>
                <w15:appearance w15:val="hidden"/>
              </w:sdtPr>
              <w:sdtContent>
                <w:r w:rsidR="0018376C" w:rsidRPr="00AC7F39">
                  <w:rPr>
                    <w:lang w:bidi="fr-FR"/>
                  </w:rPr>
                  <w:t>Total dû à la</w:t>
                </w:r>
              </w:sdtContent>
            </w:sdt>
            <w:r w:rsidR="0059455E" w:rsidRPr="00AC7F39">
              <w:rPr>
                <w:lang w:bidi="fr-FR"/>
              </w:rPr>
              <w:t xml:space="preserve"> </w:t>
            </w:r>
            <w:sdt>
              <w:sdtPr>
                <w:id w:val="-597175872"/>
                <w:placeholder>
                  <w:docPart w:val="48F3D99B1D594CC3A561705B9EE44228"/>
                </w:placeholder>
                <w:temporary/>
                <w:showingPlcHdr/>
                <w15:appearance w15:val="hidden"/>
              </w:sdtPr>
              <w:sdtContent>
                <w:r w:rsidR="0059455E" w:rsidRPr="00AC7F39">
                  <w:rPr>
                    <w:lang w:bidi="fr-FR"/>
                  </w:rPr>
                  <w:t>date</w:t>
                </w:r>
              </w:sdtContent>
            </w:sdt>
            <w:r w:rsidR="0059455E" w:rsidRPr="00AC7F39">
              <w:rPr>
                <w:lang w:bidi="fr-FR"/>
              </w:rPr>
              <w:t xml:space="preserve"> </w:t>
            </w:r>
            <w:sdt>
              <w:sdtPr>
                <w:id w:val="-1526483037"/>
                <w:placeholder>
                  <w:docPart w:val="9CC53EADA6C14E77AEFDE1FD45778F83"/>
                </w:placeholder>
                <w:showingPlcHdr/>
                <w15:appearance w15:val="hidden"/>
              </w:sdtPr>
              <w:sdtContent>
                <w:r w:rsidR="00F70727" w:rsidRPr="00AC7F39">
                  <w:rPr>
                    <w:lang w:bidi="fr-FR"/>
                  </w:rPr>
                  <w:t>du 30/12/22</w:t>
                </w:r>
              </w:sdtContent>
            </w:sdt>
          </w:p>
        </w:tc>
        <w:tc>
          <w:tcPr>
            <w:tcW w:w="201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566B51F0" w14:textId="136D0CF8" w:rsidR="007C1172" w:rsidRPr="00AC7F39" w:rsidRDefault="00000000" w:rsidP="00F70727">
            <w:pPr>
              <w:jc w:val="right"/>
            </w:pPr>
            <w:sdt>
              <w:sdtPr>
                <w:id w:val="-1615515407"/>
                <w:placeholder>
                  <w:docPart w:val="2A5DE7218BB74051875D0180BC4AF46F"/>
                </w:placeholder>
                <w15:appearance w15:val="hidden"/>
              </w:sdtPr>
              <w:sdtContent>
                <w:r w:rsidR="00984A69">
                  <w:t>XX</w:t>
                </w:r>
              </w:sdtContent>
            </w:sdt>
            <w:r w:rsidR="00F70727" w:rsidRPr="00AC7F39">
              <w:rPr>
                <w:lang w:bidi="fr-FR"/>
              </w:rPr>
              <w:t xml:space="preserve"> </w:t>
            </w:r>
          </w:p>
        </w:tc>
      </w:tr>
    </w:tbl>
    <w:p w14:paraId="430CB41B" w14:textId="77777777" w:rsidR="004A1D7B" w:rsidRPr="00AC7F39" w:rsidRDefault="00000000" w:rsidP="004A1D7B">
      <w:pPr>
        <w:pStyle w:val="Formuledepolitesse"/>
      </w:pPr>
      <w:sdt>
        <w:sdtPr>
          <w:id w:val="-139505472"/>
          <w:placeholder>
            <w:docPart w:val="2290D785F84F49E8AE58E3BAD3CA74F0"/>
          </w:placeholder>
          <w:showingPlcHdr/>
          <w15:appearance w15:val="hidden"/>
        </w:sdtPr>
        <w:sdtContent>
          <w:r w:rsidR="00F70727" w:rsidRPr="00AC7F39">
            <w:rPr>
              <w:lang w:bidi="fr-FR"/>
            </w:rPr>
            <w:t>Nous vous remercions de votre confiance !</w:t>
          </w:r>
        </w:sdtContent>
      </w:sdt>
      <w:r w:rsidR="00F70727" w:rsidRPr="00AC7F39">
        <w:rPr>
          <w:lang w:bidi="fr-FR"/>
        </w:rPr>
        <w:t xml:space="preserve"> </w:t>
      </w:r>
    </w:p>
    <w:p w14:paraId="59664AD8" w14:textId="77777777" w:rsidR="004A1D7B" w:rsidRPr="00AC7F39" w:rsidRDefault="004A1D7B" w:rsidP="00A0366B"/>
    <w:sectPr w:rsidR="004A1D7B" w:rsidRPr="00AC7F39" w:rsidSect="00AC7F39">
      <w:headerReference w:type="default" r:id="rId11"/>
      <w:footerReference w:type="default" r:id="rId12"/>
      <w:pgSz w:w="11906" w:h="16838" w:code="9"/>
      <w:pgMar w:top="862" w:right="975" w:bottom="1077" w:left="975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7372" w14:textId="77777777" w:rsidR="00FA278E" w:rsidRDefault="00FA278E">
      <w:pPr>
        <w:spacing w:before="0" w:after="0"/>
      </w:pPr>
      <w:r>
        <w:separator/>
      </w:r>
    </w:p>
  </w:endnote>
  <w:endnote w:type="continuationSeparator" w:id="0">
    <w:p w14:paraId="1B04F7D6" w14:textId="77777777" w:rsidR="00FA278E" w:rsidRDefault="00FA278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F0487" w14:textId="77777777" w:rsidR="007C1172" w:rsidRDefault="00B01A50">
    <w:pPr>
      <w:pStyle w:val="Pieddepage"/>
    </w:pPr>
    <w:r>
      <w:rPr>
        <w:lang w:bidi="fr-FR"/>
      </w:rPr>
      <w:t xml:space="preserve">Page </w:t>
    </w:r>
    <w:r>
      <w:rPr>
        <w:lang w:bidi="fr-FR"/>
      </w:rPr>
      <w:fldChar w:fldCharType="begin"/>
    </w:r>
    <w:r>
      <w:rPr>
        <w:lang w:bidi="fr-FR"/>
      </w:rPr>
      <w:instrText xml:space="preserve"> page </w:instrText>
    </w:r>
    <w:r>
      <w:rPr>
        <w:lang w:bidi="fr-FR"/>
      </w:rPr>
      <w:fldChar w:fldCharType="separate"/>
    </w:r>
    <w:r w:rsidR="007427F1">
      <w:rPr>
        <w:noProof/>
        <w:lang w:bidi="fr-FR"/>
      </w:rPr>
      <w:t>2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88B9" w14:textId="77777777" w:rsidR="00FA278E" w:rsidRDefault="00FA278E">
      <w:pPr>
        <w:spacing w:before="0" w:after="0"/>
      </w:pPr>
      <w:r>
        <w:separator/>
      </w:r>
    </w:p>
  </w:footnote>
  <w:footnote w:type="continuationSeparator" w:id="0">
    <w:p w14:paraId="086D6CA6" w14:textId="77777777" w:rsidR="00FA278E" w:rsidRDefault="00FA278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5462" w14:textId="77777777" w:rsidR="007C1172" w:rsidRPr="009A311C" w:rsidRDefault="009A311C" w:rsidP="009A311C">
    <w:pPr>
      <w:pStyle w:val="En-tte"/>
    </w:pPr>
    <w:r w:rsidRPr="009A311C">
      <w:rPr>
        <w:noProof/>
        <w:lang w:bidi="fr-FR"/>
      </w:rPr>
      <w:drawing>
        <wp:inline distT="0" distB="0" distL="0" distR="0" wp14:anchorId="424F47D0" wp14:editId="7682E095">
          <wp:extent cx="857249" cy="428625"/>
          <wp:effectExtent l="0" t="0" r="635" b="0"/>
          <wp:docPr id="3" name="Image 3" descr="Espace réservé au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Espace réservé au logo 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57249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5E"/>
    <w:rsid w:val="00026576"/>
    <w:rsid w:val="00030E49"/>
    <w:rsid w:val="000542B0"/>
    <w:rsid w:val="000722E5"/>
    <w:rsid w:val="00080532"/>
    <w:rsid w:val="00117FDC"/>
    <w:rsid w:val="0016481D"/>
    <w:rsid w:val="00170751"/>
    <w:rsid w:val="001775AE"/>
    <w:rsid w:val="0018376C"/>
    <w:rsid w:val="00185B0A"/>
    <w:rsid w:val="001902CB"/>
    <w:rsid w:val="002201B0"/>
    <w:rsid w:val="0027603B"/>
    <w:rsid w:val="002E0CC8"/>
    <w:rsid w:val="00312C2A"/>
    <w:rsid w:val="00325978"/>
    <w:rsid w:val="00363B0A"/>
    <w:rsid w:val="003940BA"/>
    <w:rsid w:val="003E57E0"/>
    <w:rsid w:val="00412F60"/>
    <w:rsid w:val="00467C64"/>
    <w:rsid w:val="00492EA3"/>
    <w:rsid w:val="004A1D7B"/>
    <w:rsid w:val="004F53D2"/>
    <w:rsid w:val="005072A5"/>
    <w:rsid w:val="0059455E"/>
    <w:rsid w:val="00615399"/>
    <w:rsid w:val="00695CC4"/>
    <w:rsid w:val="006B1BBF"/>
    <w:rsid w:val="006C5323"/>
    <w:rsid w:val="007252AA"/>
    <w:rsid w:val="007427F1"/>
    <w:rsid w:val="007C1172"/>
    <w:rsid w:val="00841DD4"/>
    <w:rsid w:val="00857CCC"/>
    <w:rsid w:val="008A4092"/>
    <w:rsid w:val="008B0BB0"/>
    <w:rsid w:val="008C2D63"/>
    <w:rsid w:val="00903A88"/>
    <w:rsid w:val="00911721"/>
    <w:rsid w:val="00914940"/>
    <w:rsid w:val="0097665D"/>
    <w:rsid w:val="00984A69"/>
    <w:rsid w:val="009A311C"/>
    <w:rsid w:val="009B142E"/>
    <w:rsid w:val="00A0366B"/>
    <w:rsid w:val="00A157A3"/>
    <w:rsid w:val="00A42F35"/>
    <w:rsid w:val="00A5384D"/>
    <w:rsid w:val="00A56EDC"/>
    <w:rsid w:val="00A63413"/>
    <w:rsid w:val="00AC2B64"/>
    <w:rsid w:val="00AC7F39"/>
    <w:rsid w:val="00AD51B9"/>
    <w:rsid w:val="00AD7BD7"/>
    <w:rsid w:val="00B01A50"/>
    <w:rsid w:val="00B43648"/>
    <w:rsid w:val="00BA3EC2"/>
    <w:rsid w:val="00C34A5E"/>
    <w:rsid w:val="00C46A36"/>
    <w:rsid w:val="00CC5F6A"/>
    <w:rsid w:val="00D12321"/>
    <w:rsid w:val="00D360FC"/>
    <w:rsid w:val="00D7249E"/>
    <w:rsid w:val="00D93160"/>
    <w:rsid w:val="00E46AB4"/>
    <w:rsid w:val="00E54CDB"/>
    <w:rsid w:val="00E92120"/>
    <w:rsid w:val="00E92918"/>
    <w:rsid w:val="00F60CD1"/>
    <w:rsid w:val="00F70727"/>
    <w:rsid w:val="00F745DF"/>
    <w:rsid w:val="00FA278E"/>
    <w:rsid w:val="00FA58CD"/>
    <w:rsid w:val="00FB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891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fr-FR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7B"/>
    <w:rPr>
      <w:kern w:val="20"/>
    </w:rPr>
  </w:style>
  <w:style w:type="paragraph" w:styleId="Titre1">
    <w:name w:val="heading 1"/>
    <w:basedOn w:val="Normal"/>
    <w:link w:val="Titre1Car"/>
    <w:uiPriority w:val="3"/>
    <w:qFormat/>
    <w:rsid w:val="00312C2A"/>
    <w:pPr>
      <w:keepNext/>
      <w:keepLines/>
      <w:outlineLvl w:val="0"/>
    </w:pPr>
    <w:rPr>
      <w:rFonts w:asciiTheme="majorHAnsi" w:eastAsiaTheme="majorEastAsia" w:hAnsiTheme="majorHAnsi" w:cstheme="majorBidi"/>
      <w:caps/>
      <w:color w:val="577188" w:themeColor="accent1" w:themeShade="BF"/>
      <w:szCs w:val="32"/>
    </w:rPr>
  </w:style>
  <w:style w:type="paragraph" w:styleId="Titre2">
    <w:name w:val="heading 2"/>
    <w:basedOn w:val="Normal"/>
    <w:link w:val="Titre2Car"/>
    <w:uiPriority w:val="3"/>
    <w:unhideWhenUsed/>
    <w:qFormat/>
    <w:rsid w:val="00312C2A"/>
    <w:pPr>
      <w:keepNext/>
      <w:keepLines/>
      <w:contextualSpacing/>
      <w:outlineLvl w:val="1"/>
    </w:pPr>
    <w:rPr>
      <w:rFonts w:asciiTheme="majorHAnsi" w:eastAsiaTheme="majorEastAsia" w:hAnsiTheme="majorHAnsi" w:cstheme="majorBidi"/>
      <w:b/>
      <w:caps/>
      <w:color w:val="577188" w:themeColor="accent1" w:themeShade="BF"/>
      <w:szCs w:val="26"/>
    </w:rPr>
  </w:style>
  <w:style w:type="paragraph" w:styleId="Titre3">
    <w:name w:val="heading 3"/>
    <w:basedOn w:val="Normal"/>
    <w:next w:val="Normal"/>
    <w:link w:val="Titre3Car"/>
    <w:uiPriority w:val="3"/>
    <w:semiHidden/>
    <w:unhideWhenUsed/>
    <w:qFormat/>
    <w:rsid w:val="007427F1"/>
    <w:pPr>
      <w:keepNext/>
      <w:keepLines/>
      <w:spacing w:after="0"/>
      <w:outlineLvl w:val="2"/>
    </w:pPr>
    <w:rPr>
      <w:rFonts w:asciiTheme="majorHAnsi" w:eastAsiaTheme="majorEastAsia" w:hAnsiTheme="majorHAnsi" w:cstheme="majorBidi"/>
      <w:i/>
      <w:caps/>
      <w:color w:val="7E97AD" w:themeColor="accent1"/>
      <w:szCs w:val="24"/>
    </w:rPr>
  </w:style>
  <w:style w:type="paragraph" w:styleId="Titre4">
    <w:name w:val="heading 4"/>
    <w:basedOn w:val="Normal"/>
    <w:next w:val="Normal"/>
    <w:link w:val="Titre4Car"/>
    <w:uiPriority w:val="3"/>
    <w:semiHidden/>
    <w:unhideWhenUsed/>
    <w:qFormat/>
    <w:rsid w:val="007427F1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aps/>
      <w:color w:val="7E97AD" w:themeColor="accent1"/>
    </w:rPr>
  </w:style>
  <w:style w:type="paragraph" w:styleId="Titre5">
    <w:name w:val="heading 5"/>
    <w:basedOn w:val="Normal"/>
    <w:next w:val="Normal"/>
    <w:link w:val="Titre5Car"/>
    <w:uiPriority w:val="3"/>
    <w:semiHidden/>
    <w:unhideWhenUsed/>
    <w:qFormat/>
    <w:rsid w:val="007427F1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577188" w:themeColor="accent1" w:themeShade="BF"/>
    </w:rPr>
  </w:style>
  <w:style w:type="paragraph" w:styleId="Titre6">
    <w:name w:val="heading 6"/>
    <w:basedOn w:val="Normal"/>
    <w:next w:val="Normal"/>
    <w:link w:val="Titre6Car"/>
    <w:uiPriority w:val="3"/>
    <w:semiHidden/>
    <w:unhideWhenUsed/>
    <w:qFormat/>
    <w:rsid w:val="007427F1"/>
    <w:pPr>
      <w:keepNext/>
      <w:keepLines/>
      <w:spacing w:after="0"/>
      <w:outlineLvl w:val="5"/>
    </w:pPr>
    <w:rPr>
      <w:rFonts w:asciiTheme="majorHAnsi" w:eastAsiaTheme="majorEastAsia" w:hAnsiTheme="majorHAnsi" w:cstheme="majorBidi"/>
      <w:i/>
      <w:color w:val="577188" w:themeColor="accent1" w:themeShade="BF"/>
    </w:rPr>
  </w:style>
  <w:style w:type="paragraph" w:styleId="Titre7">
    <w:name w:val="heading 7"/>
    <w:basedOn w:val="Normal"/>
    <w:next w:val="Normal"/>
    <w:link w:val="Titre7Car"/>
    <w:uiPriority w:val="3"/>
    <w:semiHidden/>
    <w:unhideWhenUsed/>
    <w:qFormat/>
    <w:rsid w:val="007427F1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auto"/>
    </w:rPr>
  </w:style>
  <w:style w:type="paragraph" w:styleId="Titre8">
    <w:name w:val="heading 8"/>
    <w:basedOn w:val="Normal"/>
    <w:next w:val="Normal"/>
    <w:link w:val="Titre8Car"/>
    <w:uiPriority w:val="3"/>
    <w:semiHidden/>
    <w:unhideWhenUsed/>
    <w:qFormat/>
    <w:rsid w:val="007427F1"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color w:val="auto"/>
      <w:szCs w:val="21"/>
    </w:rPr>
  </w:style>
  <w:style w:type="paragraph" w:styleId="Titre9">
    <w:name w:val="heading 9"/>
    <w:basedOn w:val="Normal"/>
    <w:next w:val="Normal"/>
    <w:link w:val="Titre9Car"/>
    <w:uiPriority w:val="3"/>
    <w:semiHidden/>
    <w:unhideWhenUsed/>
    <w:qFormat/>
    <w:rsid w:val="007427F1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iCs/>
      <w:color w:val="auto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201B0"/>
    <w:pPr>
      <w:jc w:val="right"/>
    </w:pPr>
  </w:style>
  <w:style w:type="character" w:customStyle="1" w:styleId="En-tteCar">
    <w:name w:val="En-tête Car"/>
    <w:basedOn w:val="Policepardfaut"/>
    <w:link w:val="En-tte"/>
    <w:uiPriority w:val="99"/>
    <w:rsid w:val="002201B0"/>
    <w:rPr>
      <w:kern w:val="20"/>
    </w:rPr>
  </w:style>
  <w:style w:type="paragraph" w:styleId="Pieddepage">
    <w:name w:val="footer"/>
    <w:basedOn w:val="Normal"/>
    <w:link w:val="PieddepageC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PieddepageCar">
    <w:name w:val="Pied de page Car"/>
    <w:basedOn w:val="Policepardfaut"/>
    <w:link w:val="Pieddepage"/>
    <w:uiPriority w:val="99"/>
    <w:rPr>
      <w:kern w:val="20"/>
    </w:rPr>
  </w:style>
  <w:style w:type="character" w:styleId="lev">
    <w:name w:val="Strong"/>
    <w:basedOn w:val="Policepardfaut"/>
    <w:uiPriority w:val="4"/>
    <w:qFormat/>
    <w:rsid w:val="0018376C"/>
    <w:rPr>
      <w:b/>
      <w:bCs/>
    </w:rPr>
  </w:style>
  <w:style w:type="table" w:styleId="Grilledutableau">
    <w:name w:val="Table Grid"/>
    <w:basedOn w:val="TableauNormal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link w:val="TitreCar"/>
    <w:uiPriority w:val="1"/>
    <w:qFormat/>
    <w:rsid w:val="001902CB"/>
    <w:pPr>
      <w:spacing w:before="120" w:after="120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itreCar">
    <w:name w:val="Titre Car"/>
    <w:basedOn w:val="Policepardfaut"/>
    <w:link w:val="Titre"/>
    <w:uiPriority w:val="1"/>
    <w:rsid w:val="001902CB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Formuledepolitesse">
    <w:name w:val="Closing"/>
    <w:basedOn w:val="Normal"/>
    <w:link w:val="FormuledepolitesseCar"/>
    <w:uiPriority w:val="6"/>
    <w:unhideWhenUsed/>
    <w:qFormat/>
    <w:rsid w:val="004A1D7B"/>
    <w:pPr>
      <w:spacing w:before="600" w:after="80"/>
      <w:ind w:left="5126"/>
    </w:pPr>
  </w:style>
  <w:style w:type="character" w:customStyle="1" w:styleId="FormuledepolitesseCar">
    <w:name w:val="Formule de politesse Car"/>
    <w:basedOn w:val="Policepardfaut"/>
    <w:link w:val="Formuledepolitesse"/>
    <w:uiPriority w:val="6"/>
    <w:rsid w:val="004A1D7B"/>
    <w:rPr>
      <w:kern w:val="20"/>
    </w:rPr>
  </w:style>
  <w:style w:type="table" w:customStyle="1" w:styleId="Tableaudefacture">
    <w:name w:val="Tableau de facture"/>
    <w:basedOn w:val="TableauNormal"/>
    <w:uiPriority w:val="99"/>
    <w:rsid w:val="00F70727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Date">
    <w:name w:val="Date"/>
    <w:basedOn w:val="Normal"/>
    <w:link w:val="DateCar"/>
    <w:uiPriority w:val="2"/>
    <w:qFormat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DateCar">
    <w:name w:val="Date Car"/>
    <w:basedOn w:val="Policepardfau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customStyle="1" w:styleId="Titre1Car">
    <w:name w:val="Titre 1 Car"/>
    <w:basedOn w:val="Policepardfaut"/>
    <w:link w:val="Titre1"/>
    <w:uiPriority w:val="3"/>
    <w:rsid w:val="00312C2A"/>
    <w:rPr>
      <w:rFonts w:asciiTheme="majorHAnsi" w:eastAsiaTheme="majorEastAsia" w:hAnsiTheme="majorHAnsi" w:cstheme="majorBidi"/>
      <w:caps/>
      <w:color w:val="577188" w:themeColor="accent1" w:themeShade="BF"/>
      <w:kern w:val="20"/>
      <w:szCs w:val="32"/>
    </w:rPr>
  </w:style>
  <w:style w:type="character" w:customStyle="1" w:styleId="Titre2Car">
    <w:name w:val="Titre 2 Car"/>
    <w:basedOn w:val="Policepardfaut"/>
    <w:link w:val="Titre2"/>
    <w:uiPriority w:val="3"/>
    <w:rsid w:val="00312C2A"/>
    <w:rPr>
      <w:rFonts w:asciiTheme="majorHAnsi" w:eastAsiaTheme="majorEastAsia" w:hAnsiTheme="majorHAnsi" w:cstheme="majorBidi"/>
      <w:b/>
      <w:caps/>
      <w:color w:val="577188" w:themeColor="accent1" w:themeShade="BF"/>
      <w:kern w:val="20"/>
      <w:szCs w:val="26"/>
    </w:rPr>
  </w:style>
  <w:style w:type="table" w:styleId="Tableausimple2">
    <w:name w:val="Plain Table 2"/>
    <w:basedOn w:val="TableauNormal"/>
    <w:uiPriority w:val="41"/>
    <w:rsid w:val="004A1D7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 w:val="0"/>
        <w:bCs/>
        <w:i w:val="0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itre3Car">
    <w:name w:val="Titre 3 Car"/>
    <w:basedOn w:val="Policepardfaut"/>
    <w:link w:val="Titre3"/>
    <w:uiPriority w:val="3"/>
    <w:semiHidden/>
    <w:rsid w:val="007427F1"/>
    <w:rPr>
      <w:rFonts w:asciiTheme="majorHAnsi" w:eastAsiaTheme="majorEastAsia" w:hAnsiTheme="majorHAnsi" w:cstheme="majorBidi"/>
      <w:i/>
      <w:caps/>
      <w:color w:val="7E97AD" w:themeColor="accent1"/>
      <w:kern w:val="20"/>
      <w:szCs w:val="24"/>
    </w:rPr>
  </w:style>
  <w:style w:type="character" w:customStyle="1" w:styleId="Titre4Car">
    <w:name w:val="Titre 4 Car"/>
    <w:basedOn w:val="Policepardfaut"/>
    <w:link w:val="Titre4"/>
    <w:uiPriority w:val="3"/>
    <w:semiHidden/>
    <w:rsid w:val="007427F1"/>
    <w:rPr>
      <w:rFonts w:asciiTheme="majorHAnsi" w:eastAsiaTheme="majorEastAsia" w:hAnsiTheme="majorHAnsi" w:cstheme="majorBidi"/>
      <w:b/>
      <w:i/>
      <w:iCs/>
      <w:caps/>
      <w:color w:val="7E97AD" w:themeColor="accent1"/>
      <w:kern w:val="20"/>
    </w:rPr>
  </w:style>
  <w:style w:type="character" w:customStyle="1" w:styleId="Titre5Car">
    <w:name w:val="Titre 5 Car"/>
    <w:basedOn w:val="Policepardfaut"/>
    <w:link w:val="Titre5"/>
    <w:uiPriority w:val="3"/>
    <w:semiHidden/>
    <w:rsid w:val="007427F1"/>
    <w:rPr>
      <w:rFonts w:asciiTheme="majorHAnsi" w:eastAsiaTheme="majorEastAsia" w:hAnsiTheme="majorHAnsi" w:cstheme="majorBidi"/>
      <w:b/>
      <w:color w:val="577188" w:themeColor="accent1" w:themeShade="BF"/>
      <w:kern w:val="20"/>
    </w:rPr>
  </w:style>
  <w:style w:type="character" w:customStyle="1" w:styleId="Titre6Car">
    <w:name w:val="Titre 6 Car"/>
    <w:basedOn w:val="Policepardfaut"/>
    <w:link w:val="Titre6"/>
    <w:uiPriority w:val="3"/>
    <w:semiHidden/>
    <w:rsid w:val="007427F1"/>
    <w:rPr>
      <w:rFonts w:asciiTheme="majorHAnsi" w:eastAsiaTheme="majorEastAsia" w:hAnsiTheme="majorHAnsi" w:cstheme="majorBidi"/>
      <w:i/>
      <w:color w:val="577188" w:themeColor="accent1" w:themeShade="BF"/>
      <w:kern w:val="20"/>
    </w:rPr>
  </w:style>
  <w:style w:type="character" w:customStyle="1" w:styleId="Titre7Car">
    <w:name w:val="Titre 7 Car"/>
    <w:basedOn w:val="Policepardfaut"/>
    <w:link w:val="Titre7"/>
    <w:uiPriority w:val="3"/>
    <w:semiHidden/>
    <w:rsid w:val="007427F1"/>
    <w:rPr>
      <w:rFonts w:asciiTheme="majorHAnsi" w:eastAsiaTheme="majorEastAsia" w:hAnsiTheme="majorHAnsi" w:cstheme="majorBidi"/>
      <w:iCs/>
      <w:color w:val="auto"/>
      <w:kern w:val="20"/>
    </w:rPr>
  </w:style>
  <w:style w:type="character" w:customStyle="1" w:styleId="Titre8Car">
    <w:name w:val="Titre 8 Car"/>
    <w:basedOn w:val="Policepardfaut"/>
    <w:link w:val="Titre8"/>
    <w:uiPriority w:val="3"/>
    <w:semiHidden/>
    <w:rsid w:val="007427F1"/>
    <w:rPr>
      <w:rFonts w:asciiTheme="majorHAnsi" w:eastAsiaTheme="majorEastAsia" w:hAnsiTheme="majorHAnsi" w:cstheme="majorBidi"/>
      <w:i/>
      <w:color w:val="auto"/>
      <w:kern w:val="20"/>
      <w:szCs w:val="21"/>
    </w:rPr>
  </w:style>
  <w:style w:type="character" w:customStyle="1" w:styleId="Titre9Car">
    <w:name w:val="Titre 9 Car"/>
    <w:basedOn w:val="Policepardfaut"/>
    <w:link w:val="Titre9"/>
    <w:uiPriority w:val="3"/>
    <w:semiHidden/>
    <w:rsid w:val="007427F1"/>
    <w:rPr>
      <w:rFonts w:asciiTheme="majorHAnsi" w:eastAsiaTheme="majorEastAsia" w:hAnsiTheme="majorHAnsi" w:cstheme="majorBidi"/>
      <w:b/>
      <w:iCs/>
      <w:color w:val="auto"/>
      <w:kern w:val="20"/>
      <w:szCs w:val="2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252AA"/>
    <w:pPr>
      <w:outlineLvl w:val="9"/>
    </w:pPr>
  </w:style>
  <w:style w:type="paragraph" w:styleId="Sous-titre">
    <w:name w:val="Subtitle"/>
    <w:basedOn w:val="Normal"/>
    <w:link w:val="Sous-titreCar"/>
    <w:uiPriority w:val="11"/>
    <w:semiHidden/>
    <w:unhideWhenUsed/>
    <w:rsid w:val="007252AA"/>
    <w:pPr>
      <w:numPr>
        <w:ilvl w:val="1"/>
      </w:numPr>
      <w:spacing w:after="160"/>
      <w:contextualSpacing/>
    </w:pPr>
    <w:rPr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7252AA"/>
    <w:rPr>
      <w:rFonts w:eastAsiaTheme="minorEastAsia"/>
      <w:color w:val="5A5A5A" w:themeColor="text1" w:themeTint="A5"/>
      <w:kern w:val="20"/>
      <w:sz w:val="22"/>
      <w:szCs w:val="22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7252AA"/>
    <w:rPr>
      <w:b/>
      <w:bCs/>
      <w:caps w:val="0"/>
      <w:smallCaps/>
      <w:color w:val="7E97AD" w:themeColor="accent1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7252AA"/>
    <w:rPr>
      <w:b/>
      <w:bCs/>
      <w:i/>
      <w:iCs/>
      <w:spacing w:val="0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7252A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7252AA"/>
    <w:rPr>
      <w:i/>
      <w:iCs/>
      <w:color w:val="404040" w:themeColor="text1" w:themeTint="BF"/>
      <w:kern w:val="2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7252AA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7252AA"/>
    <w:rPr>
      <w:i/>
      <w:iCs/>
      <w:color w:val="7E97AD" w:themeColor="accent1"/>
      <w:kern w:val="20"/>
    </w:rPr>
  </w:style>
  <w:style w:type="table" w:styleId="TableauGrille1Clair-Accentuation1">
    <w:name w:val="Grid Table 1 Light Accent 1"/>
    <w:basedOn w:val="TableauNormal"/>
    <w:uiPriority w:val="46"/>
    <w:rsid w:val="004A1D7B"/>
    <w:pPr>
      <w:spacing w:after="0"/>
    </w:pPr>
    <w:rPr>
      <w:color w:val="577188" w:themeColor="accent1" w:themeShade="BF"/>
    </w:rPr>
    <w:tblPr>
      <w:tblStyleRowBandSize w:val="1"/>
      <w:tblStyleColBandSize w:val="1"/>
      <w:jc w:val="right"/>
      <w:tblBorders>
        <w:top w:val="single" w:sz="4" w:space="0" w:color="D9D9D9" w:themeColor="background1" w:themeShade="D9"/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sz="4" w:space="0" w:color="D9D9D9" w:themeColor="background1" w:themeShade="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D9D9D9" w:themeColor="background1" w:themeShade="D9"/>
          <w:left w:val="nil"/>
          <w:bottom w:val="single" w:sz="4" w:space="0" w:color="D9D9D9" w:themeColor="background1" w:themeShade="D9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492EA3"/>
    <w:pPr>
      <w:spacing w:after="0"/>
    </w:pPr>
    <w:tblPr>
      <w:tblStyleRowBandSize w:val="1"/>
      <w:tblStyleColBandSize w:val="1"/>
      <w:tblBorders>
        <w:top w:val="single" w:sz="4" w:space="0" w:color="EAD1BF" w:themeColor="accent2" w:themeTint="66"/>
        <w:left w:val="single" w:sz="4" w:space="0" w:color="EAD1BF" w:themeColor="accent2" w:themeTint="66"/>
        <w:bottom w:val="single" w:sz="4" w:space="0" w:color="EAD1BF" w:themeColor="accent2" w:themeTint="66"/>
        <w:right w:val="single" w:sz="4" w:space="0" w:color="EAD1BF" w:themeColor="accent2" w:themeTint="66"/>
        <w:insideH w:val="single" w:sz="4" w:space="0" w:color="EAD1BF" w:themeColor="accent2" w:themeTint="66"/>
        <w:insideV w:val="single" w:sz="4" w:space="0" w:color="EAD1BF" w:themeColor="accent2" w:themeTint="66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E0BB9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4A1D7B"/>
    <w:pPr>
      <w:spacing w:after="0"/>
    </w:pPr>
    <w:tblPr>
      <w:tblStyleRowBandSize w:val="1"/>
      <w:tblStyleColBandSize w:val="1"/>
      <w:tblBorders>
        <w:top w:val="single" w:sz="4" w:space="0" w:color="A2AEB1" w:themeColor="accent5" w:themeTint="99"/>
        <w:left w:val="single" w:sz="4" w:space="0" w:color="A2AEB1" w:themeColor="accent5" w:themeTint="99"/>
        <w:bottom w:val="single" w:sz="4" w:space="0" w:color="A2AEB1" w:themeColor="accent5" w:themeTint="99"/>
        <w:right w:val="single" w:sz="4" w:space="0" w:color="A2AEB1" w:themeColor="accent5" w:themeTint="99"/>
        <w:insideH w:val="single" w:sz="4" w:space="0" w:color="A2AEB1" w:themeColor="accent5" w:themeTint="99"/>
        <w:insideV w:val="single" w:sz="4" w:space="0" w:color="A2AEB1" w:themeColor="accent5" w:themeTint="99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77188" w:themeFill="accent1" w:themeFillShade="BF"/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paragraph" w:customStyle="1" w:styleId="CaractreTitre1blanc">
    <w:name w:val="Caractère Titre 1 blanc"/>
    <w:basedOn w:val="Normal"/>
    <w:qFormat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BOUA-02504\AppData\Local\Microsoft\Office\16.0\DTS\fr-FR%7bA4ABB7DE-526F-4D83-9F41-B4A79F0BB4CE%7d\%7bF96ED022-8FDB-4877-A828-6DE6C96228A4%7dTF28b401f8-3f22-428f-8229-3115bd1c9eafb80585c1_win32-49656360b16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987DC6ED64A84A57BC575DA400E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1CFF9E-CA13-47F6-880A-D55AD7071B44}"/>
      </w:docPartPr>
      <w:docPartBody>
        <w:p w:rsidR="007D7A69" w:rsidRDefault="00000000">
          <w:pPr>
            <w:pStyle w:val="8F9987DC6ED64A84A57BC575DA400E50"/>
          </w:pPr>
          <w:r w:rsidRPr="00AC7F39">
            <w:rPr>
              <w:rStyle w:val="lev"/>
              <w:lang w:bidi="fr-FR"/>
            </w:rPr>
            <w:t>Téléphone</w:t>
          </w:r>
        </w:p>
      </w:docPartBody>
    </w:docPart>
    <w:docPart>
      <w:docPartPr>
        <w:name w:val="5118DA38A8F94921A5F09D38703B9D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437219-7FEC-410A-AA2B-C8492C12F9AE}"/>
      </w:docPartPr>
      <w:docPartBody>
        <w:p w:rsidR="007D7A69" w:rsidRDefault="00000000">
          <w:pPr>
            <w:pStyle w:val="5118DA38A8F94921A5F09D38703B9D7D"/>
          </w:pPr>
          <w:r w:rsidRPr="00AC7F39">
            <w:rPr>
              <w:lang w:bidi="fr-FR"/>
            </w:rPr>
            <w:t>(123) 456-7890</w:t>
          </w:r>
        </w:p>
      </w:docPartBody>
    </w:docPart>
    <w:docPart>
      <w:docPartPr>
        <w:name w:val="6B52CC7055EA4836BCA743C3A3C8FA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6CD8C5-8ECC-444D-87E8-9D781615C2B8}"/>
      </w:docPartPr>
      <w:docPartBody>
        <w:p w:rsidR="007D7A69" w:rsidRDefault="00000000">
          <w:pPr>
            <w:pStyle w:val="6B52CC7055EA4836BCA743C3A3C8FA30"/>
          </w:pPr>
          <w:r w:rsidRPr="00AC7F39">
            <w:rPr>
              <w:lang w:bidi="fr-FR"/>
            </w:rPr>
            <w:t>N° de la facture</w:t>
          </w:r>
        </w:p>
      </w:docPartBody>
    </w:docPart>
    <w:docPart>
      <w:docPartPr>
        <w:name w:val="AA1B104B7DE642E2AF7EC5CE52D7F4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57ABC6-FCAB-4A27-9186-94C4896286EB}"/>
      </w:docPartPr>
      <w:docPartBody>
        <w:p w:rsidR="007D7A69" w:rsidRDefault="00000000">
          <w:pPr>
            <w:pStyle w:val="AA1B104B7DE642E2AF7EC5CE52D7F491"/>
          </w:pPr>
          <w:r w:rsidRPr="00AC7F39">
            <w:rPr>
              <w:lang w:bidi="fr-FR"/>
            </w:rPr>
            <w:t>1002</w:t>
          </w:r>
        </w:p>
      </w:docPartBody>
    </w:docPart>
    <w:docPart>
      <w:docPartPr>
        <w:name w:val="306C640081E84774B4FE3C4035DB94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580820-BF69-4E85-A01C-D1F4A408C3D0}"/>
      </w:docPartPr>
      <w:docPartBody>
        <w:p w:rsidR="007D7A69" w:rsidRDefault="00000000">
          <w:pPr>
            <w:pStyle w:val="306C640081E84774B4FE3C4035DB9431"/>
          </w:pPr>
          <w:r w:rsidRPr="00AC7F39">
            <w:rPr>
              <w:lang w:bidi="fr-FR"/>
            </w:rPr>
            <w:t>Date</w:t>
          </w:r>
        </w:p>
      </w:docPartBody>
    </w:docPart>
    <w:docPart>
      <w:docPartPr>
        <w:name w:val="A882CAAB1BE54B4AA574C242E3C25E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318D62-254E-4A33-B085-78576962F502}"/>
      </w:docPartPr>
      <w:docPartBody>
        <w:p w:rsidR="007D7A69" w:rsidRDefault="00000000">
          <w:pPr>
            <w:pStyle w:val="A882CAAB1BE54B4AA574C242E3C25E10"/>
          </w:pPr>
          <w:r w:rsidRPr="00AC7F39">
            <w:rPr>
              <w:lang w:bidi="fr-FR"/>
            </w:rPr>
            <w:t>11/10/22</w:t>
          </w:r>
        </w:p>
      </w:docPartBody>
    </w:docPart>
    <w:docPart>
      <w:docPartPr>
        <w:name w:val="1E8B4C45D0544D9AB015C2064C0678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26D1956-0F6D-4005-B1F6-AD8C84C45931}"/>
      </w:docPartPr>
      <w:docPartBody>
        <w:p w:rsidR="007D7A69" w:rsidRDefault="00000000">
          <w:pPr>
            <w:pStyle w:val="1E8B4C45D0544D9AB015C2064C06780C"/>
          </w:pPr>
          <w:r w:rsidRPr="00AC7F39">
            <w:rPr>
              <w:lang w:bidi="fr-FR"/>
            </w:rPr>
            <w:t>Facturer à</w:t>
          </w:r>
        </w:p>
      </w:docPartBody>
    </w:docPart>
    <w:docPart>
      <w:docPartPr>
        <w:name w:val="8A1F3E3192254400820CAD04171FC8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9398B1-A8A5-4492-AB39-C2E74CE2F874}"/>
      </w:docPartPr>
      <w:docPartBody>
        <w:p w:rsidR="007D7A69" w:rsidRDefault="00000000">
          <w:pPr>
            <w:pStyle w:val="8A1F3E3192254400820CAD04171FC83C"/>
          </w:pPr>
          <w:r w:rsidRPr="00AC7F39">
            <w:rPr>
              <w:rStyle w:val="Textedelespacerserv"/>
              <w:lang w:bidi="fr-FR"/>
            </w:rPr>
            <w:t>EXPÉDIER À</w:t>
          </w:r>
        </w:p>
      </w:docPartBody>
    </w:docPart>
    <w:docPart>
      <w:docPartPr>
        <w:name w:val="5CB0B547F2CE419A8646931FD9EB4A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D9833E-4AA6-431D-889E-CA707F9160A5}"/>
      </w:docPartPr>
      <w:docPartBody>
        <w:p w:rsidR="007D7A69" w:rsidRDefault="00000000">
          <w:pPr>
            <w:pStyle w:val="5CB0B547F2CE419A8646931FD9EB4A01"/>
          </w:pPr>
          <w:r w:rsidRPr="00AC7F39">
            <w:rPr>
              <w:lang w:bidi="fr-FR"/>
            </w:rPr>
            <w:t>INSTRUCTIONS</w:t>
          </w:r>
        </w:p>
      </w:docPartBody>
    </w:docPart>
    <w:docPart>
      <w:docPartPr>
        <w:name w:val="E4BF65FEA90D48E6AFFD08BFDD5E30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02EA45-0A01-4350-84A1-25B7C96B3D80}"/>
      </w:docPartPr>
      <w:docPartBody>
        <w:p w:rsidR="007D7A69" w:rsidRDefault="00000000">
          <w:pPr>
            <w:pStyle w:val="E4BF65FEA90D48E6AFFD08BFDD5E30AE"/>
          </w:pPr>
          <w:r w:rsidRPr="00AC7F39">
            <w:rPr>
              <w:lang w:bidi="fr-FR"/>
            </w:rPr>
            <w:t>Cataldo Capon</w:t>
          </w:r>
          <w:r w:rsidRPr="00AC7F39">
            <w:rPr>
              <w:lang w:bidi="fr-FR"/>
            </w:rPr>
            <w:br/>
            <w:t>234 5th Ave.</w:t>
          </w:r>
          <w:r w:rsidRPr="00AC7F39">
            <w:rPr>
              <w:lang w:bidi="fr-FR"/>
            </w:rPr>
            <w:br/>
            <w:t>Madison, WI 12345</w:t>
          </w:r>
        </w:p>
      </w:docPartBody>
    </w:docPart>
    <w:docPart>
      <w:docPartPr>
        <w:name w:val="03FF2CDB871147C881AA5BF32EAC6F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B9526CD-DF52-4C7E-BBBC-03F01D4D2284}"/>
      </w:docPartPr>
      <w:docPartBody>
        <w:p w:rsidR="007D7A69" w:rsidRDefault="00000000">
          <w:pPr>
            <w:pStyle w:val="03FF2CDB871147C881AA5BF32EAC6F8E"/>
          </w:pPr>
          <w:r w:rsidRPr="00AC7F39">
            <w:rPr>
              <w:lang w:bidi="fr-FR"/>
            </w:rPr>
            <w:t>Livraison express le lendemain</w:t>
          </w:r>
        </w:p>
      </w:docPartBody>
    </w:docPart>
    <w:docPart>
      <w:docPartPr>
        <w:name w:val="799EF5C56A924282BC40CC744856F7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B01859-982E-4055-8534-8F10D785230D}"/>
      </w:docPartPr>
      <w:docPartBody>
        <w:p w:rsidR="007D7A69" w:rsidRDefault="00000000">
          <w:pPr>
            <w:pStyle w:val="799EF5C56A924282BC40CC744856F7E1"/>
          </w:pPr>
          <w:r w:rsidRPr="00AC7F39">
            <w:rPr>
              <w:lang w:bidi="fr-FR"/>
            </w:rPr>
            <w:t>Quantité</w:t>
          </w:r>
        </w:p>
      </w:docPartBody>
    </w:docPart>
    <w:docPart>
      <w:docPartPr>
        <w:name w:val="EAFCBC5177EC4351807F16766E2ECE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E6D7B5-22CC-4CA7-8505-592245166A2D}"/>
      </w:docPartPr>
      <w:docPartBody>
        <w:p w:rsidR="007D7A69" w:rsidRDefault="00000000">
          <w:pPr>
            <w:pStyle w:val="EAFCBC5177EC4351807F16766E2ECE20"/>
          </w:pPr>
          <w:r w:rsidRPr="00AC7F39">
            <w:rPr>
              <w:lang w:bidi="fr-FR"/>
            </w:rPr>
            <w:t>Description</w:t>
          </w:r>
        </w:p>
      </w:docPartBody>
    </w:docPart>
    <w:docPart>
      <w:docPartPr>
        <w:name w:val="7946622DD4EF4EDD812B29323C85E2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E043A5-664E-4C52-9B77-757A964E221B}"/>
      </w:docPartPr>
      <w:docPartBody>
        <w:p w:rsidR="007D7A69" w:rsidRDefault="00000000">
          <w:pPr>
            <w:pStyle w:val="7946622DD4EF4EDD812B29323C85E2B4"/>
          </w:pPr>
          <w:r w:rsidRPr="00AC7F39">
            <w:rPr>
              <w:lang w:bidi="fr-FR"/>
            </w:rPr>
            <w:t>Prix unitaire</w:t>
          </w:r>
        </w:p>
      </w:docPartBody>
    </w:docPart>
    <w:docPart>
      <w:docPartPr>
        <w:name w:val="70155DAFF0674287925B0FA95D1EAC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5EBBB3-1B66-4E42-94B7-BDBED5AF556C}"/>
      </w:docPartPr>
      <w:docPartBody>
        <w:p w:rsidR="007D7A69" w:rsidRDefault="00000000">
          <w:pPr>
            <w:pStyle w:val="70155DAFF0674287925B0FA95D1EAC59"/>
          </w:pPr>
          <w:r w:rsidRPr="00AC7F39">
            <w:rPr>
              <w:lang w:bidi="fr-FR"/>
            </w:rPr>
            <w:t>Total</w:t>
          </w:r>
        </w:p>
      </w:docPartBody>
    </w:docPart>
    <w:docPart>
      <w:docPartPr>
        <w:name w:val="5A05345A89394ECEAE209A2BD4E69E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1321F4-9551-4615-BAED-7491B934948C}"/>
      </w:docPartPr>
      <w:docPartBody>
        <w:p w:rsidR="007D7A69" w:rsidRDefault="00000000">
          <w:pPr>
            <w:pStyle w:val="5A05345A89394ECEAE209A2BD4E69EDD"/>
          </w:pPr>
          <w:r w:rsidRPr="00AC7F39">
            <w:rPr>
              <w:lang w:bidi="fr-FR"/>
            </w:rPr>
            <w:t>12</w:t>
          </w:r>
        </w:p>
      </w:docPartBody>
    </w:docPart>
    <w:docPart>
      <w:docPartPr>
        <w:name w:val="C59378B26C77406EA6FB318ECE7DDD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FF720F-92B5-4C3A-B2E8-0EADE5A242BF}"/>
      </w:docPartPr>
      <w:docPartBody>
        <w:p w:rsidR="007D7A69" w:rsidRDefault="00000000">
          <w:pPr>
            <w:pStyle w:val="C59378B26C77406EA6FB318ECE7DDDA1"/>
          </w:pPr>
          <w:r w:rsidRPr="00AC7F39">
            <w:rPr>
              <w:lang w:bidi="fr-FR"/>
            </w:rPr>
            <w:t>Boîtes à dossiers confidentiels</w:t>
          </w:r>
        </w:p>
      </w:docPartBody>
    </w:docPart>
    <w:docPart>
      <w:docPartPr>
        <w:name w:val="C05CD6E1B25F44DBBDC1C26BC2DF91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B4361C-5BD5-48C8-80EB-C93DCF8A455E}"/>
      </w:docPartPr>
      <w:docPartBody>
        <w:p w:rsidR="007D7A69" w:rsidRDefault="00000000">
          <w:pPr>
            <w:pStyle w:val="C05CD6E1B25F44DBBDC1C26BC2DF9177"/>
          </w:pPr>
          <w:r w:rsidRPr="00AC7F39">
            <w:rPr>
              <w:lang w:bidi="fr-FR"/>
            </w:rPr>
            <w:t>75.00</w:t>
          </w:r>
        </w:p>
      </w:docPartBody>
    </w:docPart>
    <w:docPart>
      <w:docPartPr>
        <w:name w:val="9F488B4A4B4C4946B016D906F7B300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FAFB50-43E7-4EB1-94A6-3FBA641B84F8}"/>
      </w:docPartPr>
      <w:docPartBody>
        <w:p w:rsidR="007D7A69" w:rsidRDefault="00000000">
          <w:pPr>
            <w:pStyle w:val="9F488B4A4B4C4946B016D906F7B30060"/>
          </w:pPr>
          <w:r w:rsidRPr="00AC7F39">
            <w:rPr>
              <w:lang w:bidi="fr-FR"/>
            </w:rPr>
            <w:t>900.00</w:t>
          </w:r>
        </w:p>
      </w:docPartBody>
    </w:docPart>
    <w:docPart>
      <w:docPartPr>
        <w:name w:val="D088934CC76445A38204C8F44A69E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38BFCF-032F-450E-B1B8-2A66D7208C3F}"/>
      </w:docPartPr>
      <w:docPartBody>
        <w:p w:rsidR="007D7A69" w:rsidRDefault="00000000">
          <w:pPr>
            <w:pStyle w:val="D088934CC76445A38204C8F44A69E7AC"/>
          </w:pPr>
          <w:r w:rsidRPr="00AC7F39">
            <w:rPr>
              <w:lang w:bidi="fr-FR"/>
            </w:rPr>
            <w:t>Sous-total</w:t>
          </w:r>
        </w:p>
      </w:docPartBody>
    </w:docPart>
    <w:docPart>
      <w:docPartPr>
        <w:name w:val="F700B4904A1F47CCBFECEC27AF9D5B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9BF06F-ED03-40AD-98F2-D54F4796491F}"/>
      </w:docPartPr>
      <w:docPartBody>
        <w:p w:rsidR="007D7A69" w:rsidRDefault="00000000">
          <w:pPr>
            <w:pStyle w:val="F700B4904A1F47CCBFECEC27AF9D5B51"/>
          </w:pPr>
          <w:r w:rsidRPr="00AC7F39">
            <w:rPr>
              <w:lang w:bidi="fr-FR"/>
            </w:rPr>
            <w:t>900.00</w:t>
          </w:r>
        </w:p>
      </w:docPartBody>
    </w:docPart>
    <w:docPart>
      <w:docPartPr>
        <w:name w:val="1C036EAAAE2D45A2ADF31736D6ACFD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C3437D-9F96-4D03-B5B9-6C33977E05E0}"/>
      </w:docPartPr>
      <w:docPartBody>
        <w:p w:rsidR="007D7A69" w:rsidRDefault="00000000">
          <w:pPr>
            <w:pStyle w:val="1C036EAAAE2D45A2ADF31736D6ACFD68"/>
          </w:pPr>
          <w:r w:rsidRPr="00AC7F39">
            <w:rPr>
              <w:lang w:bidi="fr-FR"/>
            </w:rPr>
            <w:t>Taxe de vente</w:t>
          </w:r>
        </w:p>
      </w:docPartBody>
    </w:docPart>
    <w:docPart>
      <w:docPartPr>
        <w:name w:val="9EC190DE8C904F6F89043F3D680BB2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BAAEE4C-B098-4154-9EE8-36A0EB25D48E}"/>
      </w:docPartPr>
      <w:docPartBody>
        <w:p w:rsidR="007D7A69" w:rsidRDefault="00000000">
          <w:pPr>
            <w:pStyle w:val="9EC190DE8C904F6F89043F3D680BB239"/>
          </w:pPr>
          <w:r w:rsidRPr="00AC7F39">
            <w:rPr>
              <w:lang w:bidi="fr-FR"/>
            </w:rPr>
            <w:t>45.00</w:t>
          </w:r>
        </w:p>
      </w:docPartBody>
    </w:docPart>
    <w:docPart>
      <w:docPartPr>
        <w:name w:val="BA59A55C87094DF69A585C2847EDE8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E71A41-D072-4528-A595-371DAF7E4D5C}"/>
      </w:docPartPr>
      <w:docPartBody>
        <w:p w:rsidR="007D7A69" w:rsidRDefault="00000000">
          <w:pPr>
            <w:pStyle w:val="BA59A55C87094DF69A585C2847EDE894"/>
          </w:pPr>
          <w:r w:rsidRPr="00AC7F39">
            <w:rPr>
              <w:lang w:bidi="fr-FR"/>
            </w:rPr>
            <w:t>Expédition et traitement</w:t>
          </w:r>
        </w:p>
      </w:docPartBody>
    </w:docPart>
    <w:docPart>
      <w:docPartPr>
        <w:name w:val="347924F4FB29499B8957E82A4138A7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909622-7137-488D-BC6F-254C357B33D1}"/>
      </w:docPartPr>
      <w:docPartBody>
        <w:p w:rsidR="007D7A69" w:rsidRDefault="00000000">
          <w:pPr>
            <w:pStyle w:val="347924F4FB29499B8957E82A4138A775"/>
          </w:pPr>
          <w:r w:rsidRPr="00AC7F39">
            <w:rPr>
              <w:lang w:bidi="fr-FR"/>
            </w:rPr>
            <w:t>24.99</w:t>
          </w:r>
        </w:p>
      </w:docPartBody>
    </w:docPart>
    <w:docPart>
      <w:docPartPr>
        <w:name w:val="B1D5011E09324E21BC21ACD6C16D8C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1A8957-C6C7-4956-AF71-FB6C186EACB3}"/>
      </w:docPartPr>
      <w:docPartBody>
        <w:p w:rsidR="007D7A69" w:rsidRDefault="00000000">
          <w:pPr>
            <w:pStyle w:val="B1D5011E09324E21BC21ACD6C16D8C6B"/>
          </w:pPr>
          <w:r w:rsidRPr="00AC7F39">
            <w:rPr>
              <w:lang w:bidi="fr-FR"/>
            </w:rPr>
            <w:t>Total dû à la</w:t>
          </w:r>
        </w:p>
      </w:docPartBody>
    </w:docPart>
    <w:docPart>
      <w:docPartPr>
        <w:name w:val="48F3D99B1D594CC3A561705B9EE442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D5A79E-FED4-402A-8264-BFDA7608C682}"/>
      </w:docPartPr>
      <w:docPartBody>
        <w:p w:rsidR="007D7A69" w:rsidRDefault="00000000">
          <w:pPr>
            <w:pStyle w:val="48F3D99B1D594CC3A561705B9EE44228"/>
          </w:pPr>
          <w:r w:rsidRPr="00AC7F39">
            <w:rPr>
              <w:lang w:bidi="fr-FR"/>
            </w:rPr>
            <w:t>date</w:t>
          </w:r>
        </w:p>
      </w:docPartBody>
    </w:docPart>
    <w:docPart>
      <w:docPartPr>
        <w:name w:val="9CC53EADA6C14E77AEFDE1FD45778F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DB51EF0-B478-420E-8862-9DA51019E1B5}"/>
      </w:docPartPr>
      <w:docPartBody>
        <w:p w:rsidR="007D7A69" w:rsidRDefault="00000000">
          <w:pPr>
            <w:pStyle w:val="9CC53EADA6C14E77AEFDE1FD45778F83"/>
          </w:pPr>
          <w:r w:rsidRPr="00AC7F39">
            <w:rPr>
              <w:lang w:bidi="fr-FR"/>
            </w:rPr>
            <w:t>du 30/12/22</w:t>
          </w:r>
        </w:p>
      </w:docPartBody>
    </w:docPart>
    <w:docPart>
      <w:docPartPr>
        <w:name w:val="2A5DE7218BB74051875D0180BC4AF4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314CE8-7941-4E52-B7BF-05A6BC6E3166}"/>
      </w:docPartPr>
      <w:docPartBody>
        <w:p w:rsidR="007D7A69" w:rsidRDefault="00000000">
          <w:pPr>
            <w:pStyle w:val="2A5DE7218BB74051875D0180BC4AF46F"/>
          </w:pPr>
          <w:r w:rsidRPr="00AC7F39">
            <w:rPr>
              <w:lang w:bidi="fr-FR"/>
            </w:rPr>
            <w:t>969.99</w:t>
          </w:r>
        </w:p>
      </w:docPartBody>
    </w:docPart>
    <w:docPart>
      <w:docPartPr>
        <w:name w:val="2290D785F84F49E8AE58E3BAD3CA74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81C6E9-F005-4ADE-8E58-366235C562DF}"/>
      </w:docPartPr>
      <w:docPartBody>
        <w:p w:rsidR="007D7A69" w:rsidRDefault="00000000">
          <w:pPr>
            <w:pStyle w:val="2290D785F84F49E8AE58E3BAD3CA74F0"/>
          </w:pPr>
          <w:r w:rsidRPr="00AC7F39">
            <w:rPr>
              <w:lang w:bidi="fr-FR"/>
            </w:rPr>
            <w:t>Nous vous remercions de votre confiance !</w:t>
          </w:r>
        </w:p>
      </w:docPartBody>
    </w:docPart>
    <w:docPart>
      <w:docPartPr>
        <w:name w:val="428BA8540B7845D8ACEDA008BF1FD8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461B75-31EC-419B-9850-7330837ED09D}"/>
      </w:docPartPr>
      <w:docPartBody>
        <w:p w:rsidR="00000000" w:rsidRDefault="007D7A69" w:rsidP="007D7A69">
          <w:pPr>
            <w:pStyle w:val="428BA8540B7845D8ACEDA008BF1FD81D"/>
          </w:pPr>
          <w:r w:rsidRPr="00AC7F39">
            <w:rPr>
              <w:lang w:bidi="fr-FR"/>
            </w:rPr>
            <w:t>(123) 456-7890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080"/>
    <w:rsid w:val="000C6080"/>
    <w:rsid w:val="00117FDC"/>
    <w:rsid w:val="00184165"/>
    <w:rsid w:val="007D7A69"/>
    <w:rsid w:val="00AD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1D61C61E5FC47DE9E88168F882ADD44">
    <w:name w:val="31D61C61E5FC47DE9E88168F882ADD44"/>
    <w:rsid w:val="007D7A69"/>
  </w:style>
  <w:style w:type="paragraph" w:customStyle="1" w:styleId="428BA8540B7845D8ACEDA008BF1FD81D">
    <w:name w:val="428BA8540B7845D8ACEDA008BF1FD81D"/>
    <w:rsid w:val="007D7A69"/>
  </w:style>
  <w:style w:type="character" w:styleId="lev">
    <w:name w:val="Strong"/>
    <w:basedOn w:val="Policepardfaut"/>
    <w:uiPriority w:val="4"/>
    <w:qFormat/>
    <w:rPr>
      <w:b/>
      <w:bCs/>
    </w:rPr>
  </w:style>
  <w:style w:type="paragraph" w:customStyle="1" w:styleId="8F9987DC6ED64A84A57BC575DA400E50">
    <w:name w:val="8F9987DC6ED64A84A57BC575DA400E50"/>
  </w:style>
  <w:style w:type="paragraph" w:customStyle="1" w:styleId="5118DA38A8F94921A5F09D38703B9D7D">
    <w:name w:val="5118DA38A8F94921A5F09D38703B9D7D"/>
  </w:style>
  <w:style w:type="paragraph" w:customStyle="1" w:styleId="8613AF91CE7C427BBEDEAE9513C91E6F">
    <w:name w:val="8613AF91CE7C427BBEDEAE9513C91E6F"/>
  </w:style>
  <w:style w:type="paragraph" w:customStyle="1" w:styleId="2E23741787204128906044CE46F1BA05">
    <w:name w:val="2E23741787204128906044CE46F1BA05"/>
  </w:style>
  <w:style w:type="paragraph" w:customStyle="1" w:styleId="6B52CC7055EA4836BCA743C3A3C8FA30">
    <w:name w:val="6B52CC7055EA4836BCA743C3A3C8FA30"/>
  </w:style>
  <w:style w:type="paragraph" w:customStyle="1" w:styleId="AA1B104B7DE642E2AF7EC5CE52D7F491">
    <w:name w:val="AA1B104B7DE642E2AF7EC5CE52D7F491"/>
  </w:style>
  <w:style w:type="paragraph" w:customStyle="1" w:styleId="306C640081E84774B4FE3C4035DB9431">
    <w:name w:val="306C640081E84774B4FE3C4035DB9431"/>
  </w:style>
  <w:style w:type="paragraph" w:customStyle="1" w:styleId="A882CAAB1BE54B4AA574C242E3C25E10">
    <w:name w:val="A882CAAB1BE54B4AA574C242E3C25E10"/>
  </w:style>
  <w:style w:type="paragraph" w:customStyle="1" w:styleId="1E8B4C45D0544D9AB015C2064C06780C">
    <w:name w:val="1E8B4C45D0544D9AB015C2064C06780C"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8A1F3E3192254400820CAD04171FC83C">
    <w:name w:val="8A1F3E3192254400820CAD04171FC83C"/>
  </w:style>
  <w:style w:type="paragraph" w:customStyle="1" w:styleId="5CB0B547F2CE419A8646931FD9EB4A01">
    <w:name w:val="5CB0B547F2CE419A8646931FD9EB4A01"/>
  </w:style>
  <w:style w:type="paragraph" w:customStyle="1" w:styleId="E4BF65FEA90D48E6AFFD08BFDD5E30AE">
    <w:name w:val="E4BF65FEA90D48E6AFFD08BFDD5E30AE"/>
  </w:style>
  <w:style w:type="paragraph" w:customStyle="1" w:styleId="68B8AE78308B45EEA0452911BFC353E2">
    <w:name w:val="68B8AE78308B45EEA0452911BFC353E2"/>
  </w:style>
  <w:style w:type="paragraph" w:customStyle="1" w:styleId="03FF2CDB871147C881AA5BF32EAC6F8E">
    <w:name w:val="03FF2CDB871147C881AA5BF32EAC6F8E"/>
  </w:style>
  <w:style w:type="paragraph" w:customStyle="1" w:styleId="799EF5C56A924282BC40CC744856F7E1">
    <w:name w:val="799EF5C56A924282BC40CC744856F7E1"/>
  </w:style>
  <w:style w:type="paragraph" w:customStyle="1" w:styleId="EAFCBC5177EC4351807F16766E2ECE20">
    <w:name w:val="EAFCBC5177EC4351807F16766E2ECE20"/>
  </w:style>
  <w:style w:type="paragraph" w:customStyle="1" w:styleId="7946622DD4EF4EDD812B29323C85E2B4">
    <w:name w:val="7946622DD4EF4EDD812B29323C85E2B4"/>
  </w:style>
  <w:style w:type="paragraph" w:customStyle="1" w:styleId="70155DAFF0674287925B0FA95D1EAC59">
    <w:name w:val="70155DAFF0674287925B0FA95D1EAC59"/>
  </w:style>
  <w:style w:type="paragraph" w:customStyle="1" w:styleId="5A05345A89394ECEAE209A2BD4E69EDD">
    <w:name w:val="5A05345A89394ECEAE209A2BD4E69EDD"/>
  </w:style>
  <w:style w:type="paragraph" w:customStyle="1" w:styleId="C59378B26C77406EA6FB318ECE7DDDA1">
    <w:name w:val="C59378B26C77406EA6FB318ECE7DDDA1"/>
  </w:style>
  <w:style w:type="paragraph" w:customStyle="1" w:styleId="C05CD6E1B25F44DBBDC1C26BC2DF9177">
    <w:name w:val="C05CD6E1B25F44DBBDC1C26BC2DF9177"/>
  </w:style>
  <w:style w:type="paragraph" w:customStyle="1" w:styleId="9F488B4A4B4C4946B016D906F7B30060">
    <w:name w:val="9F488B4A4B4C4946B016D906F7B30060"/>
  </w:style>
  <w:style w:type="paragraph" w:customStyle="1" w:styleId="D088934CC76445A38204C8F44A69E7AC">
    <w:name w:val="D088934CC76445A38204C8F44A69E7AC"/>
  </w:style>
  <w:style w:type="paragraph" w:customStyle="1" w:styleId="F700B4904A1F47CCBFECEC27AF9D5B51">
    <w:name w:val="F700B4904A1F47CCBFECEC27AF9D5B51"/>
  </w:style>
  <w:style w:type="paragraph" w:customStyle="1" w:styleId="1C036EAAAE2D45A2ADF31736D6ACFD68">
    <w:name w:val="1C036EAAAE2D45A2ADF31736D6ACFD68"/>
  </w:style>
  <w:style w:type="paragraph" w:customStyle="1" w:styleId="9EC190DE8C904F6F89043F3D680BB239">
    <w:name w:val="9EC190DE8C904F6F89043F3D680BB239"/>
  </w:style>
  <w:style w:type="paragraph" w:customStyle="1" w:styleId="BA59A55C87094DF69A585C2847EDE894">
    <w:name w:val="BA59A55C87094DF69A585C2847EDE894"/>
  </w:style>
  <w:style w:type="paragraph" w:customStyle="1" w:styleId="347924F4FB29499B8957E82A4138A775">
    <w:name w:val="347924F4FB29499B8957E82A4138A775"/>
  </w:style>
  <w:style w:type="paragraph" w:customStyle="1" w:styleId="B1D5011E09324E21BC21ACD6C16D8C6B">
    <w:name w:val="B1D5011E09324E21BC21ACD6C16D8C6B"/>
  </w:style>
  <w:style w:type="paragraph" w:customStyle="1" w:styleId="48F3D99B1D594CC3A561705B9EE44228">
    <w:name w:val="48F3D99B1D594CC3A561705B9EE44228"/>
  </w:style>
  <w:style w:type="paragraph" w:customStyle="1" w:styleId="9CC53EADA6C14E77AEFDE1FD45778F83">
    <w:name w:val="9CC53EADA6C14E77AEFDE1FD45778F83"/>
  </w:style>
  <w:style w:type="paragraph" w:customStyle="1" w:styleId="2A5DE7218BB74051875D0180BC4AF46F">
    <w:name w:val="2A5DE7218BB74051875D0180BC4AF46F"/>
  </w:style>
  <w:style w:type="paragraph" w:customStyle="1" w:styleId="2290D785F84F49E8AE58E3BAD3CA74F0">
    <w:name w:val="2290D785F84F49E8AE58E3BAD3CA74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1A055B-124F-4204-B856-3D103010B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{F96ED022-8FDB-4877-A828-6DE6C96228A4}TF28b401f8-3f22-428f-8229-3115bd1c9eafb80585c1_win32-49656360b161.dotx</Template>
  <TotalTime>0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2025-10-21T12:03:00Z</dcterms:created>
  <dcterms:modified xsi:type="dcterms:W3CDTF">2025-10-21T12:38:00Z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